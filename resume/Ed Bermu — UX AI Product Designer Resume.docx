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8860C" w14:textId="7709D923" w:rsidR="00871DB8" w:rsidRDefault="00594EF2" w:rsidP="00BE7FAC">
      <w:pPr>
        <w:tabs>
          <w:tab w:val="left" w:pos="1403"/>
          <w:tab w:val="left" w:pos="3780"/>
        </w:tabs>
        <w:ind w:right="270"/>
        <w:rPr>
          <w:color w:val="auto"/>
        </w:rPr>
      </w:pPr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5D8C3E82" wp14:editId="7639DD63">
                <wp:simplePos x="0" y="0"/>
                <wp:positionH relativeFrom="margin">
                  <wp:posOffset>114300</wp:posOffset>
                </wp:positionH>
                <wp:positionV relativeFrom="margin">
                  <wp:posOffset>38100</wp:posOffset>
                </wp:positionV>
                <wp:extent cx="6715934" cy="9266115"/>
                <wp:effectExtent l="0" t="0" r="2540" b="5080"/>
                <wp:wrapNone/>
                <wp:docPr id="592863565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15934" cy="9266115"/>
                          <a:chOff x="-109692" y="86139"/>
                          <a:chExt cx="7696533" cy="9764367"/>
                        </a:xfrm>
                      </wpg:grpSpPr>
                      <wpg:grpSp>
                        <wpg:cNvPr id="563188024" name="Group 13"/>
                        <wpg:cNvGrpSpPr/>
                        <wpg:grpSpPr>
                          <a:xfrm>
                            <a:off x="-109692" y="86139"/>
                            <a:ext cx="7596834" cy="9649734"/>
                            <a:chOff x="-107312" y="-390122"/>
                            <a:chExt cx="7431945" cy="9649999"/>
                          </a:xfrm>
                        </wpg:grpSpPr>
                        <wps:wsp>
                          <wps:cNvPr id="786537077" name="Text Box 4"/>
                          <wps:cNvSpPr txBox="1"/>
                          <wps:spPr>
                            <a:xfrm>
                              <a:off x="-97149" y="-390122"/>
                              <a:ext cx="5600000" cy="96644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  <a:extLst>
                                <a:ext uri="{C807C97D-BFC1-408E-A445-0C87EB9F89A2}">
                                  <ask:lineSketchStyleProps xmlns:ask="http://schemas.microsoft.com/office/drawing/2018/sketchyshapes">
                                    <ask:type>
                                      <ask:lineSketchNone/>
                                    </ask:type>
                                  </ask:lineSketchStyleProps>
                                </a:ext>
                              </a:extLst>
                            </a:ln>
                          </wps:spPr>
                          <wps:txbx>
                            <w:txbxContent>
                              <w:p w14:paraId="62CE8BD1" w14:textId="4E46F99F" w:rsidR="007936BE" w:rsidRPr="004B7275" w:rsidRDefault="006F49B9" w:rsidP="007936BE">
                                <w:pPr>
                                  <w:pStyle w:val="Title"/>
                                  <w:rPr>
                                    <w:rFonts w:ascii="Calibri" w:hAnsi="Calibri" w:cs="Calibri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Ed Bermu</w:t>
                                </w:r>
                              </w:p>
                              <w:p w14:paraId="10AA6ACF" w14:textId="413152DC" w:rsidR="00D70F95" w:rsidRPr="00A2009D" w:rsidRDefault="005C1EE4" w:rsidP="00A2009D">
                                <w:pPr>
                                  <w:spacing w:line="360" w:lineRule="auto"/>
                                  <w:rPr>
                                    <w:rFonts w:ascii="Calibri" w:hAnsi="Calibri" w:cs="Calibri"/>
                                    <w:b/>
                                    <w:bCs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</w:rPr>
                                  <w:t xml:space="preserve"> App Builder •  AI Product Designer •  Agentic Engineer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3363759" name="Text Box 5"/>
                          <wps:cNvSpPr txBox="1"/>
                          <wps:spPr>
                            <a:xfrm>
                              <a:off x="-75836" y="763258"/>
                              <a:ext cx="4602617" cy="1800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317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Heading1"/>
                                  <w:rPr>
                                    <w:rFonts w:ascii="Calibri" w:hAnsi="Calibri" w:cs="Calibri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sz w:val="28"/>
                                    <w:szCs w:val="28"/>
                                  </w:rPr>
                                  <w:t>Experience</w:t>
                                </w:r>
                              </w:p>
                              <w:p>
                                <w:pPr>
                                  <w:spacing w:after="40" w:line="276" w:lineRule="auto"/>
                                  <w:rPr>
                                    <w:rFonts w:ascii="Calibri" w:hAnsi="Calibri" w:cs="Calibri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</w:rPr>
                                  <w:t xml:space="preserve">AI Product Builder / Agentic Engineer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—</w:t>
                                </w:r>
                                <w:r>
                                  <w:fldChar w:fldCharType="begin"/>
                                  <w:instrText>HYPERLINK "https://strikeless.app/"</w:instrText>
                                  <w:fldChar w:fldCharType="separate"/>
                                </w:r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u w:val="none"/>
                                  </w:rPr>
                                  <w:t xml:space="preserve">strikeless.app</w:t>
                                </w:r>
                                <w:r>
                                  <w:fldChar w:fldCharType="end"/>
                                </w:r>
                              </w:p>
                              <w:p>
                                <w:pPr>
                                  <w:spacing w:after="40" w:line="276" w:lineRule="auto"/>
                                  <w:rPr>
                                    <w:rFonts w:ascii="Calibri" w:hAnsi="Calibri" w:cs="Calibri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iOS/Web App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  •  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Codex • Claude • Figma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  •  </w:t>
                                </w:r>
                                <w:r>
                                  <w:fldChar w:fldCharType="begin"/>
                                  <w:instrText>HYPERLINK "https://www.bermux.dev/strikeless-showcase.html"</w:instrText>
                                  <w:fldChar w:fldCharType="separate"/>
                                </w:r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u w:val="none"/>
                                  </w:rPr>
                                  <w:t xml:space="preserve">Showcase ↗</w:t>
                                </w:r>
                                <w:r>
                                  <w:fldChar w:fldCharType="end"/>
                                </w:r>
                              </w:p>
                              <w:p>
                                <w:pPr>
                                  <w:spacing w:line="276" w:lineRule="auto"/>
                                  <w:rPr>
                                    <w:rFonts w:ascii="Calibri" w:hAnsi="Calibri" w:cs="Calibri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Architecting a creator-owned livestream platform — OBS/YouTube auto-archiving, receipts moderation, live clipping.</w:t>
                                </w:r>
                              </w:p>
                              <w:p>
                                <w:pPr>
                                  <w:pStyle w:val="Heading3"/>
                                  <w:spacing w:after="40"/>
                                  <w:rPr>
                                    <w:rFonts w:ascii="Calibri" w:hAnsi="Calibri" w:cs="Calibri"/>
                                    <w:bCs/>
                                    <w:color w:val="0363C2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Cs/>
                                    <w:color w:val="A6A6A6" w:themeColor="background1" w:themeShade="A6"/>
                                  </w:rPr>
                                  <w:t xml:space="preserve">Feb 2026 - Present</w:t>
                                </w:r>
                              </w:p>
                              <w:p>
                                <w:pPr>
                                  <w:spacing w:line="240" w:lineRule="auto"/>
                                  <w:rPr>
                                    <w:rFonts w:ascii="Calibri" w:hAnsi="Calibri" w:cs="Calibri"/>
                                    <w:b/>
                                    <w:bCs/>
                                    <w:i/>
                                    <w:iCs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i/>
                                    <w:iCs/>
                                    <w:szCs w:val="20"/>
                                  </w:rPr>
                                  <w:t xml:space="preserve">Sole contributing agentic engineer and designer.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12583127" name="Text Box 11"/>
                          <wps:cNvSpPr txBox="1"/>
                          <wps:spPr>
                            <a:xfrm>
                              <a:off x="-97149" y="4310258"/>
                              <a:ext cx="4659967" cy="1490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317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40" w:line="276" w:lineRule="auto"/>
                                  <w:rPr>
                                    <w:rFonts w:ascii="Calibri" w:hAnsi="Calibri" w:cs="Calibri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</w:rPr>
                                  <w:t xml:space="preserve">AI Product Builder / Product Designer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—</w:t>
                                </w:r>
                                <w:r>
                                  <w:fldChar w:fldCharType="begin"/>
                                  <w:instrText>HYPERLINK "https://www.bermux.dev/siobhan-ss-showcase.html"</w:instrText>
                                  <w:fldChar w:fldCharType="separate"/>
                                </w:r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u w:val="none"/>
                                  </w:rPr>
                                  <w:t xml:space="preserve">Siobhan SS</w:t>
                                </w:r>
                                <w:r>
                                  <w:fldChar w:fldCharType="end"/>
                                </w:r>
                              </w:p>
                              <w:p>
                                <w:pPr>
                                  <w:spacing w:after="40" w:line="276" w:lineRule="auto"/>
                                  <w:rPr>
                                    <w:rFonts w:ascii="Calibri" w:hAnsi="Calibri" w:cs="Calibri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iOS App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  •  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Client Commission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  •  </w:t>
                                </w:r>
                                <w:r>
                                  <w:fldChar w:fldCharType="begin"/>
                                  <w:instrText>HYPERLINK "https://www.bermux.dev/siobhan-ss-showcase.html"</w:instrText>
                                  <w:fldChar w:fldCharType="separate"/>
                                </w:r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u w:val="none"/>
                                  </w:rPr>
                                  <w:t xml:space="preserve">Showcase ↗</w:t>
                                </w:r>
                                <w:r>
                                  <w:fldChar w:fldCharType="end"/>
                                </w:r>
                              </w:p>
                              <w:p>
                                <w:pPr>
                                  <w:spacing w:line="276" w:lineRule="auto"/>
                                  <w:rPr>
                                    <w:rFonts w:ascii="Calibri" w:hAnsi="Calibri" w:cs="Calibri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Designed and built a luxury skincare-booking app for a specialist who trained 100+ pros for Deciem, Credo &amp; Sephora.</w:t>
                                </w:r>
                              </w:p>
                              <w:p>
                                <w:pPr>
                                  <w:pStyle w:val="Heading3"/>
                                  <w:spacing w:after="40"/>
                                  <w:rPr>
                                    <w:rFonts w:ascii="Calibri" w:hAnsi="Calibri" w:cs="Calibri"/>
                                    <w:bCs/>
                                    <w:color w:val="0363C2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Cs/>
                                    <w:color w:val="A6A6A6" w:themeColor="background1" w:themeShade="A6"/>
                                  </w:rPr>
                                  <w:t xml:space="preserve">2026</w:t>
                                </w:r>
                              </w:p>
                              <w:p>
                                <w:pPr>
                                  <w:spacing w:line="240" w:lineRule="auto"/>
                                  <w:rPr>
                                    <w:rFonts w:ascii="Calibri" w:hAnsi="Calibri" w:cs="Calibri"/>
                                    <w:b/>
                                    <w:bCs/>
                                    <w:i/>
                                    <w:iCs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i/>
                                    <w:iCs/>
                                    <w:szCs w:val="20"/>
                                  </w:rPr>
                                  <w:t xml:space="preserve">Sole designer and builder — brand, product, interaction.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13857611" name="Text Box 11"/>
                          <wps:cNvSpPr txBox="1"/>
                          <wps:spPr>
                            <a:xfrm>
                              <a:off x="-97150" y="7402258"/>
                              <a:ext cx="4577288" cy="1515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317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40" w:line="276" w:lineRule="auto"/>
                                  <w:rPr>
                                    <w:rFonts w:ascii="Calibri" w:hAnsi="Calibri" w:cs="Calibri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</w:rPr>
                                  <w:t xml:space="preserve">Product Designer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—</w:t>
                                </w:r>
                                <w:r>
                                  <w:fldChar w:fldCharType="begin"/>
                                  <w:instrText>HYPERLINK "https://www.bermux.dev/tree-showcase.html"</w:instrText>
                                  <w:fldChar w:fldCharType="separate"/>
                                </w:r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u w:val="none"/>
                                  </w:rPr>
                                  <w:t xml:space="preserve">Tree</w:t>
                                </w:r>
                                <w:r>
                                  <w:fldChar w:fldCharType="end"/>
                                </w:r>
                              </w:p>
                              <w:p>
                                <w:pPr>
                                  <w:spacing w:after="40" w:line="276" w:lineRule="auto"/>
                                  <w:rPr>
                                    <w:rFonts w:ascii="Calibri" w:hAnsi="Calibri" w:cs="Calibri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iOS/Web App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  •  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Figma, Blender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  •  </w:t>
                                </w:r>
                                <w:r>
                                  <w:fldChar w:fldCharType="begin"/>
                                  <w:instrText>HYPERLINK "https://www.bermux.dev/tree-showcase.html"</w:instrText>
                                  <w:fldChar w:fldCharType="separate"/>
                                </w:r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u w:val="none"/>
                                  </w:rPr>
                                  <w:t xml:space="preserve">Showcase ↗</w:t>
                                </w:r>
                                <w:r>
                                  <w:fldChar w:fldCharType="end"/>
                                </w:r>
                              </w:p>
                              <w:p>
                                <w:pPr>
                                  <w:spacing w:line="276" w:lineRule="auto"/>
                                  <w:rPr>
                                    <w:rFonts w:ascii="Calibri" w:hAnsi="Calibri" w:cs="Calibri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Designed an AI-powered social platform — one “Portal” post reaches four networks at once, free.</w:t>
                                </w:r>
                              </w:p>
                              <w:p>
                                <w:pPr>
                                  <w:pStyle w:val="Heading3"/>
                                  <w:spacing w:after="40"/>
                                  <w:rPr>
                                    <w:rFonts w:ascii="Calibri" w:hAnsi="Calibri" w:cs="Calibri"/>
                                    <w:bCs/>
                                    <w:color w:val="0363C2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Cs/>
                                    <w:color w:val="A6A6A6" w:themeColor="background1" w:themeShade="A6"/>
                                  </w:rPr>
                                  <w:t xml:space="preserve">Google Certification Project, Nov 2020 - April 2021</w:t>
                                  <w:br/>
                                  <w:t xml:space="preserve">In Redevelopment</w:t>
                                </w:r>
                              </w:p>
                              <w:p>
                                <w:pPr>
                                  <w:spacing w:line="240" w:lineRule="auto"/>
                                  <w:rPr>
                                    <w:rFonts w:ascii="Calibri" w:hAnsi="Calibri" w:cs="Calibri"/>
                                    <w:b/>
                                    <w:bCs/>
                                    <w:i/>
                                    <w:iCs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i/>
                                    <w:iCs/>
                                    <w:szCs w:val="20"/>
                                  </w:rPr>
                                  <w:t xml:space="preserve">Sole designer — user flows, IXD, Portal, 3D branding.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2731554" name="Text Box 11"/>
                          <wps:cNvSpPr txBox="1"/>
                          <wps:spPr>
                            <a:xfrm>
                              <a:off x="-97150" y="5856258"/>
                              <a:ext cx="4490718" cy="1490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317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40" w:line="276" w:lineRule="auto"/>
                                  <w:rPr>
                                    <w:rFonts w:ascii="Calibri" w:hAnsi="Calibri" w:cs="Calibri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</w:rPr>
                                  <w:t xml:space="preserve">AI Product Builder / Agentic Engineer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—</w:t>
                                </w:r>
                                <w:r>
                                  <w:fldChar w:fldCharType="begin"/>
                                  <w:instrText>HYPERLINK "https://www.bermux.dev/splitpay-showcase.html"</w:instrText>
                                  <w:fldChar w:fldCharType="separate"/>
                                </w:r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u w:val="none"/>
                                  </w:rPr>
                                  <w:t xml:space="preserve">splitpay</w:t>
                                </w:r>
                                <w:r>
                                  <w:fldChar w:fldCharType="end"/>
                                </w:r>
                              </w:p>
                              <w:p>
                                <w:pPr>
                                  <w:spacing w:after="40" w:line="276" w:lineRule="auto"/>
                                  <w:rPr>
                                    <w:rFonts w:ascii="Calibri" w:hAnsi="Calibri" w:cs="Calibri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iOS App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  •  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Codex, Emergent.sh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  •  </w:t>
                                </w:r>
                                <w:r>
                                  <w:fldChar w:fldCharType="begin"/>
                                  <w:instrText>HYPERLINK "https://www.bermux.dev/splitpay-showcase.html"</w:instrText>
                                  <w:fldChar w:fldCharType="separate"/>
                                </w:r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u w:val="none"/>
                                  </w:rPr>
                                  <w:t xml:space="preserve">Showcase ↗</w:t>
                                </w:r>
                                <w:r>
                                  <w:fldChar w:fldCharType="end"/>
                                </w:r>
                              </w:p>
                              <w:p>
                                <w:pPr>
                                  <w:spacing w:line="276" w:lineRule="auto"/>
                                  <w:rPr>
                                    <w:rFonts w:ascii="Calibri" w:hAnsi="Calibri" w:cs="Calibri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Engineering an Apple Wallet card that splits one purchase across chosen credit &amp; debit cards — one clean payment to the merchant.</w:t>
                                </w:r>
                              </w:p>
                              <w:p>
                                <w:pPr>
                                  <w:pStyle w:val="Heading3"/>
                                  <w:spacing w:after="40"/>
                                  <w:rPr>
                                    <w:rFonts w:ascii="Calibri" w:hAnsi="Calibri" w:cs="Calibri"/>
                                    <w:bCs/>
                                    <w:color w:val="0363C2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Cs/>
                                    <w:color w:val="A6A6A6" w:themeColor="background1" w:themeShade="A6"/>
                                  </w:rPr>
                                  <w:t xml:space="preserve">Dec 2025 – Present</w:t>
                                </w:r>
                              </w:p>
                              <w:p>
                                <w:pPr>
                                  <w:spacing w:line="240" w:lineRule="auto"/>
                                  <w:rPr>
                                    <w:rFonts w:ascii="Calibri" w:hAnsi="Calibri" w:cs="Calibri"/>
                                    <w:b/>
                                    <w:bCs/>
                                    <w:i/>
                                    <w:iCs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i/>
                                    <w:iCs/>
                                    <w:szCs w:val="20"/>
                                  </w:rPr>
                                  <w:t xml:space="preserve">Sole contributing engineer and designer.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299086" name="Straight Connector 3"/>
                          <wps:cNvCnPr/>
                          <wps:spPr>
                            <a:xfrm>
                              <a:off x="38160" y="679765"/>
                              <a:ext cx="7286473" cy="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15828468" name="Text Box 11"/>
                          <wps:cNvSpPr txBox="1"/>
                          <wps:spPr>
                            <a:xfrm>
                              <a:off x="-97150" y="8948258"/>
                              <a:ext cx="4805471" cy="900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317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40" w:line="240" w:lineRule="auto"/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24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  <w:sz w:val="24"/>
                                  </w:rPr>
                                  <w:t xml:space="preserve">Additional Projects, 2021 – 2023</w:t>
                                </w:r>
                              </w:p>
                              <w:p>
                                <w:pPr>
                                  <w:spacing w:line="276" w:lineRule="auto"/>
                                  <w:rPr>
                                    <w:rFonts w:ascii="Calibri" w:hAnsi="Calibri" w:cs="Calibri"/>
                                    <w:szCs w:val="20"/>
                                  </w:rPr>
                                </w:pPr>
                                <w:r>
                                  <w:fldChar w:fldCharType="begin"/>
                                  <w:instrText>HYPERLINK "https://www.behance.net/gallery/160108909/Jolimage"</w:instrText>
                                  <w:fldChar w:fldCharType="separate"/>
                                </w:r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color w:val="0363C3"/>
                                    <w:szCs w:val="20"/>
                                    <w:u w:val="none"/>
                                  </w:rPr>
                                  <w:t xml:space="preserve">Joli Mage ↗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rFonts w:ascii="Calibri" w:hAnsi="Calibri" w:cs="Calibri"/>
                                    <w:szCs w:val="20"/>
                                  </w:rPr>
                                  <w:t xml:space="preserve">  •  </w:t>
                                </w:r>
                                <w:r>
                                  <w:fldChar w:fldCharType="begin"/>
                                  <w:instrText>HYPERLINK "https://www.behance.net/gallery/128833805/Merchants-Soul"</w:instrText>
                                  <w:fldChar w:fldCharType="separate"/>
                                </w:r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color w:val="0363C3"/>
                                    <w:szCs w:val="20"/>
                                    <w:u w:val="none"/>
                                  </w:rPr>
                                  <w:t xml:space="preserve">Merchant’s Soul ↗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rFonts w:ascii="Calibri" w:hAnsi="Calibri" w:cs="Calibri"/>
                                    <w:szCs w:val="20"/>
                                  </w:rPr>
                                  <w:t xml:space="preserve">  •  </w:t>
                                </w:r>
                                <w:r>
                                  <w:fldChar w:fldCharType="begin"/>
                                  <w:instrText>HYPERLINK "https://www.behance.net/gallery/128774525/Tree-Application-by-Edward-Bermu"</w:instrText>
                                  <w:fldChar w:fldCharType="separate"/>
                                </w:r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color w:val="0363C3"/>
                                    <w:szCs w:val="20"/>
                                    <w:u w:val="none"/>
                                  </w:rPr>
                                  <w:t xml:space="preserve">Tree 3D Branding ↗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rFonts w:ascii="Calibri" w:hAnsi="Calibri" w:cs="Calibri"/>
                                    <w:szCs w:val="20"/>
                                  </w:rPr>
                                  <w:t xml:space="preserve">  •  </w:t>
                                </w:r>
                                <w:r>
                                  <w:fldChar w:fldCharType="begin"/>
                                  <w:instrText>HYPERLINK "https://www.notion.so/edwardbermu/Laderach-Page-Ad-French-Translation-for-Horizons-The-Swiss-Research-Magazine-2cc455e0347647f4bac912d272e21dd6?pvs=4"</w:instrText>
                                  <w:fldChar w:fldCharType="separate"/>
                                </w:r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color w:val="0363C3"/>
                                    <w:szCs w:val="20"/>
                                    <w:u w:val="none"/>
                                  </w:rPr>
                                  <w:t xml:space="preserve">Laderach ↗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rFonts w:ascii="Calibri" w:hAnsi="Calibri" w:cs="Calibri"/>
                                    <w:szCs w:val="20"/>
                                  </w:rPr>
                                  <w:t xml:space="preserve">  •  </w:t>
                                </w:r>
                                <w:r>
                                  <w:fldChar w:fldCharType="begin"/>
                                  <w:instrText>HYPERLINK "https://www.notion.so/edwardbermu/Jay-Z-x-Yves-Klein-Blue-Billionaire-444-Graphic-Design-3317d0c8a0c843b190d530de13a8dca7?pvs=4"</w:instrText>
                                  <w:fldChar w:fldCharType="separate"/>
                                </w:r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color w:val="0363C3"/>
                                    <w:szCs w:val="20"/>
                                    <w:u w:val="none"/>
                                  </w:rPr>
                                  <w:t xml:space="preserve">Jay-Z × Yves Klein 444 ↗</w:t>
                                </w:r>
                                <w:r>
                                  <w:fldChar w:fldCharType="end"/>
                                </w:r>
                              </w:p>
                              <w:p>
                                <w:pPr>
                                  <w:spacing w:line="276" w:lineRule="auto"/>
                                  <w:rPr>
                                    <w:rFonts w:ascii="Calibri" w:hAnsi="Calibri" w:cs="Calibri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color w:val="A6A6A6" w:themeColor="background1" w:themeShade="A6"/>
                                    <w:szCs w:val="20"/>
                                  </w:rPr>
                                  <w:t xml:space="preserve">Client, capstone &amp; editorial work — NYU + Google UX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01645836" name="Text Box 11"/>
                          <wps:cNvSpPr txBox="1"/>
                          <wps:spPr>
                            <a:xfrm>
                              <a:off x="-75838" y="2574258"/>
                              <a:ext cx="4490720" cy="1680000"/>
                            </a:xfrm>
                            <a:prstGeom prst="rect">
                              <a:avLst/>
                            </a:prstGeom>
                            <a:noFill/>
                            <a:ln w="3175"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spacing w:after="40" w:line="276" w:lineRule="auto"/>
                                  <w:rPr>
                                    <w:rFonts w:ascii="Calibri" w:hAnsi="Calibri" w:cs="Calibri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/>
                                    <w:bCs/>
                                  </w:rPr>
                                  <w:t xml:space="preserve">AI Product Builder / Agentic Engineer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—</w:t>
                                </w:r>
                                <w:r>
                                  <w:fldChar w:fldCharType="begin"/>
                                  <w:instrText>HYPERLINK "https://www.carni.world/"</w:instrText>
                                  <w:fldChar w:fldCharType="separate"/>
                                </w:r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u w:val="none"/>
                                  </w:rPr>
                                  <w:t xml:space="preserve">carni.world</w:t>
                                </w:r>
                                <w:r>
                                  <w:fldChar w:fldCharType="end"/>
                                </w:r>
                              </w:p>
                              <w:p>
                                <w:pPr>
                                  <w:spacing w:after="40" w:line="276" w:lineRule="auto"/>
                                  <w:rPr>
                                    <w:rFonts w:ascii="Calibri" w:hAnsi="Calibri" w:cs="Calibri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iOS/Web App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  •  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Codex • Claude • Figma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  •  </w:t>
                                </w:r>
                                <w:r>
                                  <w:fldChar w:fldCharType="begin"/>
                                  <w:instrText>HYPERLINK "https://www.bermux.dev/carni-showcase.html"</w:instrText>
                                  <w:fldChar w:fldCharType="separate"/>
                                </w:r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u w:val="none"/>
                                  </w:rPr>
                                  <w:t xml:space="preserve">Showcase ↗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  •  </w:t>
                                </w: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App Store soon</w:t>
                                </w:r>
                              </w:p>
                              <w:p>
                                <w:pPr>
                                  <w:spacing w:line="276" w:lineRule="auto"/>
                                  <w:rPr>
                                    <w:rFonts w:ascii="Calibri" w:hAnsi="Calibri" w:cs="Calibri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</w:rPr>
                                  <w:t xml:space="preserve">Designed and shipped an end-to-end carnivore health platform — MapKit discovery, physician marketplace, AI coach.</w:t>
                                </w:r>
                              </w:p>
                              <w:p>
                                <w:pPr>
                                  <w:pStyle w:val="Heading3"/>
                                  <w:spacing w:after="40"/>
                                  <w:rPr>
                                    <w:rFonts w:ascii="Calibri" w:hAnsi="Calibri" w:cs="Calibri"/>
                                    <w:bCs/>
                                    <w:color w:val="0363C2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bCs/>
                                    <w:color w:val="A6A6A6" w:themeColor="background1" w:themeShade="A6"/>
                                  </w:rPr>
                                  <w:t xml:space="preserve">Jan 2026 - Present</w:t>
                                </w:r>
                              </w:p>
                              <w:p>
                                <w:pPr>
                                  <w:spacing w:line="240" w:lineRule="auto"/>
                                  <w:rPr>
                                    <w:rFonts w:ascii="Calibri" w:hAnsi="Calibri" w:cs="Calibri"/>
                                    <w:b/>
                                    <w:bCs/>
                                    <w:i/>
                                    <w:iCs/>
                                    <w:szCs w:val="20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i/>
                                    <w:iCs/>
                                    <w:szCs w:val="20"/>
                                  </w:rPr>
                                  <w:t xml:space="preserve">Sole contributing engineer and designer.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774484654" name="Text Box 14"/>
                        <wps:cNvSpPr txBox="1"/>
                        <wps:spPr>
                          <a:xfrm>
                            <a:off x="4601172" y="1239433"/>
                            <a:ext cx="2985669" cy="861107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C3EEE15" w14:textId="154083A2" w:rsidR="00835A80" w:rsidRDefault="00835A80">
                              <w:pP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 xml:space="preserve">Based in New York City. Turning visions into impactful products.</w:t>
                              </w:r>
                            </w:p>
                            <w:p w14:paraId="02AE8D6F" w14:textId="77777777" w:rsidR="00835A80" w:rsidRDefault="00835A80"/>
                            <w:tbl>
                              <w:tblPr>
                                <w:tblW w:w="4619" w:type="pct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600" w:firstRow="0" w:lastRow="0" w:firstColumn="0" w:lastColumn="0" w:noHBand="1" w:noVBand="1"/>
                              </w:tblPr>
                              <w:tblGrid>
                                <w:gridCol w:w="3529"/>
                              </w:tblGrid>
                              <w:tr w:rsidR="00EB305D" w:rsidRPr="00005893" w14:paraId="5BB21693" w14:textId="77777777" w:rsidTr="00835A80">
                                <w:trPr>
                                  <w:trHeight w:val="365"/>
                                </w:trPr>
                                <w:tc>
                                  <w:tcPr>
                                    <w:tcW w:w="3529" w:type="dxa"/>
                                    <w:vMerge w:val="restart"/>
                                  </w:tcPr>
                                  <w:p w14:paraId="16940D2C" w14:textId="3DEEEB60" w:rsidR="00EB305D" w:rsidRPr="000D2548" w:rsidRDefault="000D7F2E" w:rsidP="00D131D6">
                                    <w:pPr>
                                      <w:rPr>
                                        <w:rStyle w:val="Hyperlink"/>
                                        <w:rFonts w:ascii="Calibri" w:hAnsi="Calibri" w:cs="Calibri"/>
                                        <w:color w:val="0363C2"/>
                                        <w:u w:val="none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color w:val="0363C2"/>
                                      </w:rPr>
                                      <w:fldChar w:fldCharType="begin"/>
                                      <w:instrText>HYPERLINK "https://www.bermux.com/"</w:instrText>
                                      <w:fldChar w:fldCharType="separate"/>
                                    </w:r>
                                    <w:r>
                                      <w:rPr>
                                        <w:rStyle w:val="Hyperlink"/>
                                        <w:rFonts w:ascii="Calibri" w:hAnsi="Calibri" w:cs="Calibri"/>
                                        <w:color w:val="0363C2"/>
                                        <w:u w:val="none"/>
                                      </w:rPr>
                                      <w:t>Portfolio</w:t>
                                    </w:r>
                                  </w:p>
                                  <w:p w14:paraId="47B410C2" w14:textId="71D333BE" w:rsidR="00EB305D" w:rsidRPr="00804F7E" w:rsidRDefault="000D7F2E" w:rsidP="00D131D6">
                                    <w:pPr>
                                      <w:rPr>
                                        <w:rFonts w:ascii="Calibri" w:hAnsi="Calibri" w:cs="Calibri"/>
                                        <w:color w:val="000EEE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color w:val="0363C2"/>
                                      </w:rPr>
                                      <w:fldChar w:fldCharType="end"/>
                                    </w:r>
                                    <w:r>
                                      <w:rPr>
                                        <w:rFonts w:ascii="Calibri" w:hAnsi="Calibri" w:cs="Calibri"/>
                                        <w:color w:val="0363C2"/>
                                        <w:lang w:val="it-IT"/>
                                      </w:rPr>
                                      <w:t>edward@bermux.com</w:t>
                                    </w:r>
                                  </w:p>
                                  <w:p w14:paraId="61F3B353" w14:textId="77777777" w:rsidR="00EB305D" w:rsidRPr="00BE7FAC" w:rsidRDefault="00EB305D" w:rsidP="00D131D6"/>
                                  <w:p w14:paraId="2A65EBFE" w14:textId="3D1A695A" w:rsidR="001F5EEE" w:rsidRPr="001F5EEE" w:rsidRDefault="00EB305D" w:rsidP="001F5EEE">
                                    <w:pPr>
                                      <w:pStyle w:val="Heading1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EDUCATION</w:t>
                                    </w:r>
                                  </w:p>
                                  <w:p w14:paraId="14A89298" w14:textId="77777777" w:rsidR="00EB305D" w:rsidRPr="00005893" w:rsidRDefault="00EB305D" w:rsidP="001F5EEE">
                                    <w:pPr>
                                      <w:spacing w:after="80" w:line="240" w:lineRule="auto"/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</w:rPr>
                                      <w:t xml:space="preserve">Uxcel </w:t>
                                    </w:r>
                                  </w:p>
                                  <w:p w14:paraId="220C98DA" w14:textId="226BB492" w:rsidR="00EB305D" w:rsidRPr="00CA713D" w:rsidRDefault="00EB305D" w:rsidP="001F5EEE">
                                    <w:pPr>
                                      <w:spacing w:line="276" w:lineRule="auto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hyperlink r:id="rId15" w:history="1">
                                      <w:r>
                                        <w:rPr>
                                          <w:rStyle w:val="Hyperlink"/>
                                          <w:rFonts w:ascii="Calibri" w:hAnsi="Calibri" w:cs="Calibri"/>
                                          <w:color w:val="0363C2"/>
                                          <w:u w:val="none"/>
                                        </w:rPr>
                                        <w:t>Certifications</w:t>
                                      </w:r>
                                    </w:hyperlink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 xml:space="preserve">—5 Certifications</w:t>
                                    </w:r>
                                  </w:p>
                                  <w:p w14:paraId="5850AF8C" w14:textId="57EA082D" w:rsidR="00EB305D" w:rsidRPr="00CA713D" w:rsidRDefault="00EB305D" w:rsidP="001F5EEE">
                                    <w:pPr>
                                      <w:spacing w:line="276" w:lineRule="auto"/>
                                      <w:rPr>
                                        <w:rFonts w:ascii="Calibri" w:hAnsi="Calibri" w:cs="Calibri"/>
                                        <w:color w:val="auto"/>
                                      </w:rPr>
                                    </w:pPr>
                                    <w:hyperlink r:id="rId16" w:history="1">
                                      <w:r>
                                        <w:rPr>
                                          <w:rStyle w:val="Hyperlink"/>
                                          <w:rFonts w:ascii="Calibri" w:hAnsi="Calibri" w:cs="Calibri"/>
                                          <w:color w:val="0363C2"/>
                                          <w:u w:val="none"/>
                                        </w:rPr>
                                        <w:t>Awards</w:t>
                                      </w:r>
                                    </w:hyperlink>
                                    <w:r>
                                      <w:rPr>
                                        <w:rFonts w:ascii="Calibri" w:hAnsi="Calibri" w:cs="Calibri"/>
                                        <w:color w:val="auto"/>
                                      </w:rPr>
                                      <w:t xml:space="preserve">—Top 10% Worldwide IX Designer</w:t>
                                    </w:r>
                                  </w:p>
                                  <w:p w14:paraId="4824872D" w14:textId="77777777" w:rsidR="00EB305D" w:rsidRPr="00005893" w:rsidRDefault="00EB305D" w:rsidP="00D131D6">
                                    <w:pPr>
                                      <w:rPr>
                                        <w:rFonts w:ascii="Calibri" w:hAnsi="Calibri" w:cs="Calibri"/>
                                        <w:lang w:val="it-IT"/>
                                      </w:rPr>
                                    </w:pPr>
                                  </w:p>
                                  <w:p w14:paraId="3C62B253" w14:textId="7364E063" w:rsidR="00EB305D" w:rsidRPr="00005893" w:rsidRDefault="001F5EEE" w:rsidP="001F5EEE">
                                    <w:pPr>
                                      <w:spacing w:after="80"/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</w:rPr>
                                      <w:t>GOOGLE CERTIFICATIONS</w:t>
                                    </w:r>
                                  </w:p>
                                  <w:p w14:paraId="315FDFFD" w14:textId="5ADDDE6F" w:rsidR="00EB305D" w:rsidRPr="00EB305D" w:rsidRDefault="00EB305D" w:rsidP="00D131D6">
                                    <w:pPr>
                                      <w:rPr>
                                        <w:rFonts w:ascii="Calibri Light" w:hAnsi="Calibri Light" w:cs="Calibri Light"/>
                                        <w:color w:val="000EEE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lang w:val="it-IT"/>
                                      </w:rPr>
                                      <w:t xml:space="preserve">July 2021, </w:t>
                                    </w:r>
                                    <w:hyperlink r:id="rId17" w:history="1">
                                      <w:r>
                                        <w:rPr>
                                          <w:rStyle w:val="Hyperlink"/>
                                          <w:rFonts w:ascii="Calibri" w:hAnsi="Calibri" w:cs="Calibri"/>
                                          <w:color w:val="0363C2"/>
                                          <w:u w:val="none"/>
                                          <w:lang w:val="it-IT"/>
                                        </w:rPr>
                                        <w:t xml:space="preserve">Foundations for UX Designs</w:t>
                                      </w:r>
                                    </w:hyperlink>
                                  </w:p>
                                  <w:p w14:paraId="4620AB7A" w14:textId="77777777" w:rsidR="00EB305D" w:rsidRPr="00005893" w:rsidRDefault="00EB305D" w:rsidP="00D131D6">
                                    <w:pPr>
                                      <w:rPr>
                                        <w:rFonts w:ascii="Calibri" w:hAnsi="Calibri" w:cs="Calibri"/>
                                        <w:lang w:val="it-IT"/>
                                      </w:rPr>
                                    </w:pPr>
                                  </w:p>
                                  <w:p w14:paraId="30247DF3" w14:textId="77777777" w:rsidR="001F5EEE" w:rsidRDefault="00EB305D" w:rsidP="001F5EEE">
                                    <w:pPr>
                                      <w:spacing w:after="80"/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</w:rPr>
                                      <w:t>CUNY’s Borough Manhattan College</w:t>
                                    </w:r>
                                  </w:p>
                                  <w:p w14:paraId="6FD5139E" w14:textId="703B5B25" w:rsidR="00EB305D" w:rsidRPr="00063EA5" w:rsidRDefault="00C904D8" w:rsidP="00D131D6">
                                    <w:pPr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 xml:space="preserve">online part-time –</w:t>
                                    </w:r>
                                    <w:r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</w:rPr>
                                      <w:t xml:space="preserve"> </w:t>
                                    </w:r>
                                    <w:r>
                                      <w:rPr>
                                        <w:rFonts w:ascii="Calibri" w:hAnsi="Calibri" w:cs="Calibri"/>
                                        <w:lang w:val="it-IT"/>
                                      </w:rPr>
                                      <w:t>May 2027</w:t>
                                    </w:r>
                                  </w:p>
                                  <w:p w14:paraId="599B41CC" w14:textId="77777777" w:rsidR="00EB305D" w:rsidRPr="00005893" w:rsidRDefault="00EB305D" w:rsidP="00D131D6">
                                    <w:pPr>
                                      <w:rPr>
                                        <w:rFonts w:ascii="Calibri" w:hAnsi="Calibri" w:cs="Calibri"/>
                                        <w:lang w:val="it-IT"/>
                                      </w:rPr>
                                    </w:pPr>
                                  </w:p>
                                  <w:p w14:paraId="2F083CB4" w14:textId="315C331F" w:rsidR="00EB305D" w:rsidRPr="00EB305D" w:rsidRDefault="00EB305D" w:rsidP="00D131D6">
                                    <w:pPr>
                                      <w:spacing w:line="360" w:lineRule="auto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  <w:lang w:val="it-IT"/>
                                      </w:rPr>
                                      <w:t xml:space="preserve">DESIGN &amp; AI ENGINEERING SKILLS</w:t>
                                    </w:r>
                                  </w:p>
                                  <w:p w14:paraId="47238F35" w14:textId="3646911B" w:rsidR="002701CC" w:rsidRPr="002701CC" w:rsidRDefault="002701CC" w:rsidP="00D131D6">
                                    <w:pPr>
                                      <w:pStyle w:val="ListBullet"/>
                                      <w:spacing w:line="276" w:lineRule="auto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 xml:space="preserve">AI Tools—Codex, Claude, Hermes, Perplexity, Figma Make</w:t>
                                    </w:r>
                                  </w:p>
                                  <w:p w14:paraId="6A0D88F9" w14:textId="556CB823" w:rsidR="00EB305D" w:rsidRDefault="00EB305D" w:rsidP="00D131D6">
                                    <w:pPr>
                                      <w:pStyle w:val="ListBullet"/>
                                      <w:spacing w:line="276" w:lineRule="auto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 xml:space="preserve">UI/UX Design—Figma, </w:t>
                                    </w:r>
                                  </w:p>
                                  <w:p w14:paraId="60FB738E" w14:textId="7BA646E0" w:rsidR="00EB305D" w:rsidRDefault="00EB305D" w:rsidP="00D131D6">
                                    <w:pPr>
                                      <w:pStyle w:val="ListBullet"/>
                                      <w:spacing w:line="276" w:lineRule="auto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 xml:space="preserve">3D/AR/VR Design—Blender, Unity</w:t>
                                    </w:r>
                                  </w:p>
                                  <w:p w14:paraId="374154E5" w14:textId="1AF76149" w:rsidR="00CA713D" w:rsidRPr="00CA713D" w:rsidRDefault="00CA713D" w:rsidP="00D131D6">
                                    <w:pPr>
                                      <w:pStyle w:val="ListBullet"/>
                                      <w:spacing w:line="276" w:lineRule="auto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 xml:space="preserve">Graphic design—Adobe CC </w:t>
                                    </w:r>
                                  </w:p>
                                  <w:p w14:paraId="6A00C326" w14:textId="4D0B3464" w:rsidR="00EB305D" w:rsidRDefault="00EB305D" w:rsidP="00D131D6">
                                    <w:pPr>
                                      <w:pStyle w:val="ListBullet"/>
                                      <w:spacing w:line="276" w:lineRule="auto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Data Analytics–Codex</w:t>
                                    </w:r>
                                  </w:p>
                                  <w:p w14:paraId="57C28731" w14:textId="49CCA44B" w:rsidR="00EB305D" w:rsidRDefault="00EB305D" w:rsidP="00D131D6">
                                    <w:pPr>
                                      <w:pStyle w:val="ListBullet"/>
                                      <w:spacing w:line="276" w:lineRule="auto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Visual Analysis—Codex</w:t>
                                    </w:r>
                                  </w:p>
                                  <w:p w14:paraId="3BA12ABC" w14:textId="24B28E84" w:rsidR="00297C82" w:rsidRPr="00023E54" w:rsidRDefault="00000000" w:rsidP="00D131D6">
                                    <w:pPr>
                                      <w:pStyle w:val="ListBullet"/>
                                      <w:spacing w:line="276" w:lineRule="auto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sdt>
                                      <w:sdtPr>
                                        <w:rPr>
                                          <w:rFonts w:ascii="Calibri" w:hAnsi="Calibri" w:cs="Calibri"/>
                                        </w:rPr>
                                        <w:id w:val="1644700438"/>
                                        <w:temporary/>
                                        <w:showingPlcHdr/>
                                        <w15:appearance w15:val="hidden"/>
                                      </w:sdtPr>
                                      <w:sdtContent>
                                        <w:r>
                                          <w:rPr>
                                            <w:rFonts w:ascii="Calibri" w:hAnsi="Calibri" w:cs="Calibri"/>
                                          </w:rPr>
                                          <w:t>User research</w:t>
                                        </w:r>
                                      </w:sdtContent>
                                    </w:sdt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—UserTesting.com</w:t>
                                    </w:r>
                                  </w:p>
                                  <w:p w14:paraId="69BF057F" w14:textId="04E9D517" w:rsidR="00297C82" w:rsidRPr="00297C82" w:rsidRDefault="00297C82" w:rsidP="00D131D6">
                                    <w:pPr>
                                      <w:pStyle w:val="ListBullet"/>
                                      <w:spacing w:line="276" w:lineRule="auto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 xml:space="preserve">Platform Builder—Webflow, Wix, Squarespace</w:t>
                                    </w:r>
                                  </w:p>
                                  <w:p w14:paraId="015CE295" w14:textId="77777777" w:rsidR="00C904D8" w:rsidRDefault="00C904D8" w:rsidP="00D131D6">
                                    <w:pPr>
                                      <w:pStyle w:val="ListBullet"/>
                                      <w:numPr>
                                        <w:ilvl w:val="0"/>
                                        <w:numId w:val="0"/>
                                      </w:numPr>
                                      <w:spacing w:line="276" w:lineRule="auto"/>
                                      <w:ind w:left="360" w:hanging="360"/>
                                      <w:rPr>
                                        <w:rFonts w:ascii="Calibri" w:hAnsi="Calibri" w:cs="Calibri"/>
                                      </w:rPr>
                                    </w:pPr>
                                  </w:p>
                                  <w:p w14:paraId="636D1E62" w14:textId="77777777" w:rsidR="00C904D8" w:rsidRDefault="00C904D8" w:rsidP="00D131D6">
                                    <w:pPr>
                                      <w:spacing w:line="360" w:lineRule="auto"/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b/>
                                        <w:bCs/>
                                      </w:rPr>
                                      <w:t>SOFT SKILLS</w:t>
                                    </w:r>
                                  </w:p>
                                  <w:p w14:paraId="5E69ECAA" w14:textId="3F736090" w:rsidR="00023E54" w:rsidRDefault="00972979" w:rsidP="00D131D6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6"/>
                                      </w:numPr>
                                      <w:tabs>
                                        <w:tab w:val="left" w:pos="90"/>
                                      </w:tabs>
                                      <w:spacing w:line="276" w:lineRule="auto"/>
                                      <w:ind w:left="360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AI Workflow Design</w:t>
                                    </w:r>
                                  </w:p>
                                  <w:p w14:paraId="34058CD4" w14:textId="369C1554" w:rsidR="00972979" w:rsidRDefault="00972979" w:rsidP="00D131D6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6"/>
                                      </w:numPr>
                                      <w:tabs>
                                        <w:tab w:val="left" w:pos="90"/>
                                      </w:tabs>
                                      <w:spacing w:line="276" w:lineRule="auto"/>
                                      <w:ind w:left="360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AI Systems Thinking</w:t>
                                    </w:r>
                                  </w:p>
                                  <w:p w14:paraId="7F95B248" w14:textId="01E5DE44" w:rsidR="00972979" w:rsidRDefault="00972979" w:rsidP="00D131D6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6"/>
                                      </w:numPr>
                                      <w:tabs>
                                        <w:tab w:val="left" w:pos="90"/>
                                      </w:tabs>
                                      <w:spacing w:line="276" w:lineRule="auto"/>
                                      <w:ind w:left="360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AI-Oriented Product Development</w:t>
                                    </w:r>
                                  </w:p>
                                  <w:p w14:paraId="2A593283" w14:textId="04B0009C" w:rsidR="00972979" w:rsidRDefault="00972979" w:rsidP="00D131D6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6"/>
                                      </w:numPr>
                                      <w:tabs>
                                        <w:tab w:val="left" w:pos="90"/>
                                      </w:tabs>
                                      <w:spacing w:line="276" w:lineRule="auto"/>
                                      <w:ind w:left="360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AI Product Strategy</w:t>
                                    </w:r>
                                  </w:p>
                                  <w:p w14:paraId="6C336E8A" w14:textId="71121985" w:rsidR="00C904D8" w:rsidRPr="00D07FAF" w:rsidRDefault="00C904D8" w:rsidP="00D131D6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6"/>
                                      </w:numPr>
                                      <w:tabs>
                                        <w:tab w:val="left" w:pos="90"/>
                                      </w:tabs>
                                      <w:spacing w:line="276" w:lineRule="auto"/>
                                      <w:ind w:left="360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User Advocacy</w:t>
                                    </w:r>
                                  </w:p>
                                  <w:p w14:paraId="0C24A0BE" w14:textId="77777777" w:rsidR="00C904D8" w:rsidRPr="00D07FAF" w:rsidRDefault="00C904D8" w:rsidP="00D131D6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5"/>
                                      </w:numPr>
                                      <w:tabs>
                                        <w:tab w:val="left" w:pos="630"/>
                                      </w:tabs>
                                      <w:spacing w:line="276" w:lineRule="auto"/>
                                      <w:ind w:left="360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Critical Thinking</w:t>
                                    </w:r>
                                  </w:p>
                                  <w:p w14:paraId="74374F32" w14:textId="77777777" w:rsidR="00C904D8" w:rsidRPr="00D07FAF" w:rsidRDefault="00C904D8" w:rsidP="00D131D6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5"/>
                                      </w:numPr>
                                      <w:tabs>
                                        <w:tab w:val="left" w:pos="630"/>
                                      </w:tabs>
                                      <w:spacing w:line="276" w:lineRule="auto"/>
                                      <w:ind w:left="360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Empathy</w:t>
                                    </w:r>
                                  </w:p>
                                  <w:p w14:paraId="08E61785" w14:textId="77777777" w:rsidR="00C904D8" w:rsidRPr="00D07FAF" w:rsidRDefault="00C904D8" w:rsidP="00D131D6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5"/>
                                      </w:numPr>
                                      <w:tabs>
                                        <w:tab w:val="left" w:pos="630"/>
                                      </w:tabs>
                                      <w:spacing w:line="276" w:lineRule="auto"/>
                                      <w:ind w:left="360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Teamwork</w:t>
                                    </w:r>
                                  </w:p>
                                  <w:p w14:paraId="7E210196" w14:textId="77777777" w:rsidR="00C904D8" w:rsidRDefault="00C904D8" w:rsidP="00D131D6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5"/>
                                      </w:numPr>
                                      <w:tabs>
                                        <w:tab w:val="left" w:pos="630"/>
                                      </w:tabs>
                                      <w:spacing w:line="276" w:lineRule="auto"/>
                                      <w:ind w:left="360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Adaptability</w:t>
                                    </w:r>
                                  </w:p>
                                  <w:p w14:paraId="5346C124" w14:textId="77777777" w:rsidR="00C904D8" w:rsidRDefault="00C904D8" w:rsidP="00D131D6">
                                    <w:pPr>
                                      <w:pStyle w:val="ListParagraph"/>
                                      <w:numPr>
                                        <w:ilvl w:val="0"/>
                                        <w:numId w:val="15"/>
                                      </w:numPr>
                                      <w:tabs>
                                        <w:tab w:val="left" w:pos="630"/>
                                      </w:tabs>
                                      <w:spacing w:line="276" w:lineRule="auto"/>
                                      <w:ind w:left="360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>Business Intelligence</w:t>
                                    </w:r>
                                  </w:p>
                                  <w:p w14:paraId="5C6C6069" w14:textId="77777777" w:rsidR="00C904D8" w:rsidRPr="00F35F00" w:rsidRDefault="00C904D8" w:rsidP="00D131D6">
                                    <w:pPr>
                                      <w:pStyle w:val="ListBullet"/>
                                      <w:numPr>
                                        <w:ilvl w:val="0"/>
                                        <w:numId w:val="15"/>
                                      </w:numPr>
                                      <w:spacing w:line="276" w:lineRule="auto"/>
                                      <w:ind w:left="360"/>
                                      <w:rPr>
                                        <w:rFonts w:ascii="Calibri" w:hAnsi="Calibri" w:cs="Calibri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</w:rPr>
                                      <w:t xml:space="preserve">Project Management—Slack, Salesforce, CRMs, MS Office</w:t>
                                    </w:r>
                                  </w:p>
                                  <w:p w14:paraId="3C81D416" w14:textId="6A75EEF9" w:rsidR="00C904D8" w:rsidRPr="00C904D8" w:rsidRDefault="00C904D8" w:rsidP="00D131D6">
                                    <w:pPr>
                                      <w:pStyle w:val="ListBullet"/>
                                      <w:numPr>
                                        <w:ilvl w:val="0"/>
                                        <w:numId w:val="0"/>
                                      </w:numPr>
                                      <w:spacing w:line="276" w:lineRule="auto"/>
                                      <w:ind w:left="360" w:hanging="360"/>
                                      <w:rPr>
                                        <w:rFonts w:ascii="Calibri" w:hAnsi="Calibri" w:cs="Calibri"/>
                                      </w:rPr>
                                    </w:pPr>
                                  </w:p>
                                </w:tc>
                              </w:tr>
                              <w:tr w:rsidR="00EB305D" w:rsidRPr="00073F16" w14:paraId="07D45837" w14:textId="77777777" w:rsidTr="00835A80">
                                <w:trPr>
                                  <w:trHeight w:val="3910"/>
                                </w:trPr>
                                <w:tc>
                                  <w:tcPr>
                                    <w:tcW w:w="3529" w:type="dxa"/>
                                    <w:vMerge/>
                                  </w:tcPr>
                                  <w:p w14:paraId="5A18E349" w14:textId="77777777" w:rsidR="00EB305D" w:rsidRPr="00073F16" w:rsidRDefault="00EB305D" w:rsidP="00D131D6">
                                    <w:pPr>
                                      <w:rPr>
                                        <w:rFonts w:ascii="Aptos" w:hAnsi="Aptos"/>
                                        <w:color w:val="auto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EB305D" w:rsidRPr="00073F16" w14:paraId="2144F2C3" w14:textId="77777777" w:rsidTr="00835A80">
                                <w:trPr>
                                  <w:trHeight w:val="2714"/>
                                </w:trPr>
                                <w:tc>
                                  <w:tcPr>
                                    <w:tcW w:w="3529" w:type="dxa"/>
                                    <w:vMerge/>
                                  </w:tcPr>
                                  <w:p w14:paraId="7848F0A5" w14:textId="77777777" w:rsidR="00EB305D" w:rsidRPr="00073F16" w:rsidRDefault="00EB305D" w:rsidP="00D131D6">
                                    <w:pPr>
                                      <w:rPr>
                                        <w:rFonts w:ascii="Aptos" w:hAnsi="Aptos"/>
                                        <w:color w:val="auto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  <w:tr w:rsidR="00EB305D" w:rsidRPr="00073F16" w14:paraId="4A100618" w14:textId="77777777" w:rsidTr="00835A80">
                                <w:trPr>
                                  <w:trHeight w:val="629"/>
                                </w:trPr>
                                <w:tc>
                                  <w:tcPr>
                                    <w:tcW w:w="3529" w:type="dxa"/>
                                    <w:vMerge/>
                                  </w:tcPr>
                                  <w:p w14:paraId="6D21F063" w14:textId="77777777" w:rsidR="00EB305D" w:rsidRPr="00073F16" w:rsidRDefault="00EB305D" w:rsidP="00D131D6">
                                    <w:pPr>
                                      <w:rPr>
                                        <w:rFonts w:ascii="Aptos" w:hAnsi="Aptos"/>
                                        <w:color w:val="auto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39CAD4C" w14:textId="206DD9D9" w:rsidR="00EB305D" w:rsidRPr="00B10318" w:rsidRDefault="00EB305D" w:rsidP="00D131D6">
                              <w:pPr>
                                <w:pStyle w:val="ListBullet"/>
                                <w:numPr>
                                  <w:ilvl w:val="0"/>
                                  <w:numId w:val="0"/>
                                </w:numPr>
                                <w:spacing w:line="276" w:lineRule="auto"/>
                                <w:rPr>
                                  <w:rFonts w:ascii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8C3E82" id="Group 17" o:spid="_x0000_s1026" style="position:absolute;margin-left:9pt;margin-top:3pt;width:528.8pt;height:729.6pt;z-index:251658243;mso-position-horizontal-relative:margin;mso-position-vertical-relative:margin;mso-width-relative:margin;mso-height-relative:margin" coordorigin="-1096,861" coordsize="76965,97643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mnDMxswUAAFAhAAAOAAAAZHJzL2Uyb0RvYy54bWzsWltv2zYUfh+w/yDoPbUoSqRo1CmydAkG dG2wZOizIku2MEnUKCZ29uv3kZRkx0m3ug1SJHAeFFE8vJzDc/sO/fbduq6821x1pWxmPnkT+F7e ZHJeNouZ/+fV2VHie51Om3laySaf+Xd55787/vmnt6t2modyKat5rjxM0nTTVTvzl1q308mky5Z5 nXZvZJs36CykqlONplpM5ipdYfa6moRBwCYrqeatklnedfj63nX6x3b+osgz/akoulx71czH3rR9 Kvu8Ns/J8dt0ulBpuyyzfhvpN+yiTssGi45TvU916t2o8sFUdZkp2clCv8lkPZFFUWa55QHckGCH m3Mlb1rLy2K6WrSjmCDaHTl987TZx9tz1V62FwqSWLULyMK2DC/rQtXmP3bpra3I7kaR5WvtZfjI OIkFjXwvQ58IGSMkdkLNlpC8GXdEAsFE6HugSBihYuj/tZ+DM8FiSvs5OIso44ZmMmxhcm9jY8Nt GBxcKK+cz/yYUZIkQYjdNGkNZbPy8wg1k5lRezD7hU0PbPNYsGRkm0WCo2F1aZttTolj+4iKgITh QDEyHlEiorhnHLPg7z8Zh410GzXovk8NLpdpm1vt6oxkeiHyBGfBA84HIV4Znn+Ra88yuGotsVEY T6/xGUbvxNtNO3x8RG+OBCeRsMd/Tw6DLKOYc1AMUmBRZM1yPP102qpOn+ey9szLzFewamts6e2H TjtFGUjM+p2syvlZWVW2YTxJflop7zaFD6i03S4mv0dVNd4KykzjwE7cSDPczVw10ETDtmPPvOn1 9dqqVDe9lvM7iEJJ51m6NjsrsckPaacvUgVXAqcD96g/4VFUEovI/s33llL989h3Q4+jRa/vreCa Zn73902qct+rfmtw6IIYEXnaNiC9EA213XO93dPc1KcSnBM44jazr4ZeV8NroWT9GV70xKyKrrTJ sPbM18PrqXYOE144y09OLBG8V5vqD81lm5mpjaTNEVytP6eq7c9J44Q/ykHN0unOcTlaM7KRJzda FqU9SyNgJ9Ve7lB5Y77PoPuhoJRR2PYD3bc+zewBhrKX7vM4oczqPmc0jBPnAkbVZ0HICEzNeE8C 50m5pfgBuk8Jj79W9623Hc3+YAKvyAQII9BSxK2H/p+MJ76vEWwCAMwLimYDcjrdWEEsBEK+s4Iw IYim98Lg80WAva3AxvSNyzoEglcRCAShScyRyz4IBN9lBMguTBLMiIgDznZCAbKgMAFasqGAkiAO bNB5CaGgT7CHuH0wgldhBCSMQiCYOB7x1AgFnsIKIqBF4IwdK4hEwMlgBSELGf1RYGDvUDDio0NC 9IoSIiqSUIggQRLvigqXWqXlYqm9U9k0QKJSeaP/Q2J02vSllAEwDkWMsY5CE8L6QMAFZ325ZEiG EARYhPzHxoH/0f2qbAyAf4CsDFY2nx2qFXHoMvt7iNdW2Da4+HrhQFx1U/8u5w4rJ3EQDDsYyW1Z ZmsmxKdHEHKn76rcbeGPvABesHUC82GcyK0x/2vA41UDSkNRAHqPgxwe/+KgntYMy22172sHjtR2 RdnocWBdNlJZqe6sqtfDVgtHP9QFHK+bJNDUDXq8+kzAlSQkTsIkYvCcTkuf1FUjEzJp+46rToI4 4siQbOWPomxjc+GXkK+MaP7gqV+RpxZRGISUkdFTP4ENkGCs4SZxiBJuX8MdvHUEF4mSszMCTlE7 fTFJu8UfG6d1SNoRQ15+CZPEAWGRKzo+WSQwRUxEFkBXQIKIoaCJELdVvzFJuylCW+gasChAfuOK 58MV0lCe/8oK/lh/H3KYvZNxG6wO2v18BfrNHd0z5TycRxEynsfQ6YjE9ixURiwghLsrOxJSEeFS 8p6mhyKJGcP1gNF03GWa8PB9mr6VST/IjZ/srsrW6+3FwsEintkicG1vEVP/EwPzu4DttkUKmx9C HP8LAAD//wMAUEsDBBQABgAIAAAAIQCBMXbn4gAAAA8BAAAPAAAAZHJzL2Rvd25yZXYueG1sTE9N a8MwDL0P9h+MBrutTrolK2mcUrqPUxmsHYzd1FhNQmM7xG6S/vupp+0i6fHQ+8hXk2nFQL1vnFUQ zyIQZEunG1sp+Nq/PSxA+IBWY+ssKbiQh1Vxe5Njpt1oP2nYhUqwiPUZKqhD6DIpfVmTQT9zHVnm jq43GBj2ldQ9jixuWjmPolQabCw71NjRpqbytDsbBe8jjuvH+HXYno6by88++fjexqTU/d30suSx XoIINIW/D7h24PxQcLCDO1vtRct4wX2CgpTXlY6ekxTEga+nNJmDLHL5v0fxCwAA//8DAFBLAQIt ABQABgAIAAAAIQC2gziS/gAAAOEBAAATAAAAAAAAAAAAAAAAAAAAAABbQ29udGVudF9UeXBlc10u eG1sUEsBAi0AFAAGAAgAAAAhADj9If/WAAAAlAEAAAsAAAAAAAAAAAAAAAAALwEAAF9yZWxzLy5y ZWxzUEsBAi0AFAAGAAgAAAAhAKacMzGzBQAAUCEAAA4AAAAAAAAAAAAAAAAALgIAAGRycy9lMm9E b2MueG1sUEsBAi0AFAAGAAgAAAAhAIExdufiAAAADwEAAA8AAAAAAAAAAAAAAAAADQgAAGRycy9k b3ducmV2LnhtbFBLBQYAAAAABAAEAPMAAAAcCQAAAAA= ">
                <v:group id="Group 13" o:spid="_x0000_s1027" style="position:absolute;left:-1096;top:861;width:75967;height:96497" coordorigin="-1073,-3901" coordsize="74319,96499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fn+gFzwAAAOcAAAAPAAAAZHJzL2Rvd25yZXYueG1sRI9ba8JA FITfC/0Pyyn0rW6iVULMKmIv+CCFaqH07ZA9uWD2bMhuk/jvXUHwZWAY5hsmW4+mET11rrasIJ5E IIhzq2suFfwcP14SEM4ja2wsk4IzOVivHh8yTLUd+Jv6gy9FgLBLUUHlfZtK6fKKDLqJbYlDVtjO oA+2K6XucAhw08hpFC2kwZrDQoUtbSvKT4d/o+BzwGEzi9/7/anYnv+O86/ffUxKPT+Nb8sgmyUI T6O/N26InVYwX8ziJImmr3D9FT6BXF0AAAD//wMAUEsBAi0AFAAGAAgAAAAhANvh9svuAAAAhQEA ABMAAAAAAAAAAAAAAAAAAAAAAFtDb250ZW50X1R5cGVzXS54bWxQSwECLQAUAAYACAAAACEAWvQs W78AAAAVAQAACwAAAAAAAAAAAAAAAAAfAQAAX3JlbHMvLnJlbHNQSwECLQAUAAYACAAAACEA35/o Bc8AAADnAAAADwAAAAAAAAAAAAAAAAAHAgAAZHJzL2Rvd25yZXYueG1sUEsFBgAAAAADAAMAtwAA AAMDAAAAAA== 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8" type="#_x0000_t202" style="position:absolute;left:-971;top:-3901;width:56000;height:9664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QE9AMzwAAAOcAAAAPAAAAZHJzL2Rvd25yZXYueG1sRI9PS8NA FMTvQr/D8gQv0m40tFvSbov4t3izqZbeHtlnEpp9G7JrEr+9KwheBoZhfsOst6NtRE+drx1ruJkl IIgLZ2ouNRzyp+kShA/IBhvHpOGbPGw3k4s1ZsYN/Eb9PpQiQthnqKEKoc2k9EVFFv3MtcQx+3Sd xRBtV0rT4RDhtpG3SbKQFmuOCxW2dF9Rcd5/WQ2n6/L46sfn9yGdp+3jS5+rD5NrfXU5Pqyi3K1A BBrDf+MPsTMa1HIxT1WiFPz+ip9Abn4AAAD//wMAUEsBAi0AFAAGAAgAAAAhANvh9svuAAAAhQEA ABMAAAAAAAAAAAAAAAAAAAAAAFtDb250ZW50X1R5cGVzXS54bWxQSwECLQAUAAYACAAAACEAWvQs W78AAAAVAQAACwAAAAAAAAAAAAAAAAAfAQAAX3JlbHMvLnJlbHNQSwECLQAUAAYACAAAACEAEBPQ DM8AAADnAAAADwAAAAAAAAAAAAAAAAAHAgAAZHJzL2Rvd25yZXYueG1sUEsFBgAAAAADAAMAtwAA AAMDAAAAAA== " fillcolor="white [3201]" stroked="f" strokeweight=".5pt">
                    <v:textbox>
                      <w:txbxContent>
                        <w:p w14:paraId="62CE8BD1" w14:textId="4E46F99F" w:rsidR="007936BE" w:rsidRPr="004B7275" w:rsidRDefault="006F49B9" w:rsidP="007936BE">
                          <w:pPr>
                            <w:pStyle w:val="Title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ascii="Calibri" w:hAnsi="Calibri" w:cs="Calibri"/>
                            </w:rPr>
                            <w:t xml:space="preserve">Ed Bermu</w:t>
                          </w:r>
                        </w:p>
                        <w:p w14:paraId="10AA6ACF" w14:textId="413152DC" w:rsidR="00D70F95" w:rsidRPr="00A2009D" w:rsidRDefault="005C1EE4" w:rsidP="00A2009D">
                          <w:pPr>
                            <w:spacing w:line="360" w:lineRule="auto"/>
                            <w:rPr>
                              <w:rFonts w:ascii="Calibri" w:hAnsi="Calibri" w:cs="Calibri"/>
                              <w:b/>
                              <w:bCs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</w:rPr>
                            <w:t xml:space="preserve"> App Builder •  AI Product Designer •  Agentic Engineer</w:t>
                          </w:r>
                        </w:p>
                      </w:txbxContent>
                    </v:textbox>
                  </v:shape>
                  <v:shape id="Text Box 5" o:spid="_x0000_s1029" type="#_x0000_t202" style="position:absolute;left:-758;top:7632;width:46025;height:1800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uib8xzQAAAOcAAAAPAAAAZHJzL2Rvd25yZXYueG1sRI9Ba8JA FITvhf6H5RV6q5saTDW6SrFYKh7EKJ4f2Wc2mH0bsqum/74rCL0MDMN8w8wWvW3ElTpfO1bwPkhA EJdO11wpOOxXb2MQPiBrbByTgl/ysJg/P80w1+7GO7oWoRIRwj5HBSaENpfSl4Ys+oFriWN2cp3F EG1XSd3hLcJtI4dJkkmLNccFgy0tDZXn4mIVrEfN9zLb0PiUVIXckN/ujmar1OtL/zWN8jkFEagP /40H4kcrGE7SNEs/RhO4/4qfQM7/AAAA//8DAFBLAQItABQABgAIAAAAIQDb4fbL7gAAAIUBAAAT AAAAAAAAAAAAAAAAAAAAAABbQ29udGVudF9UeXBlc10ueG1sUEsBAi0AFAAGAAgAAAAhAFr0LFu/ AAAAFQEAAAsAAAAAAAAAAAAAAAAAHwEAAF9yZWxzLy5yZWxzUEsBAi0AFAAGAAgAAAAhAG6JvzHN AAAA5wAAAA8AAAAAAAAAAAAAAAAABwIAAGRycy9kb3ducmV2LnhtbFBLBQYAAAAAAwADALcAAAAB AwAAAAA= " fillcolor="white [3201]" stroked="f" strokeweight=".25pt">
                    <v:textbox>
                      <w:txbxContent>
                        <w:p>
                          <w:pPr>
                            <w:pStyle w:val="Heading1"/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Calibri" w:hAnsi="Calibri" w:cs="Calibri"/>
                              <w:sz w:val="28"/>
                              <w:szCs w:val="28"/>
                            </w:rPr>
                            <w:t>Experience</w:t>
                          </w:r>
                        </w:p>
                        <w:p>
                          <w:pPr>
                            <w:spacing w:after="40" w:line="276" w:lineRule="auto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</w:rPr>
                            <w:t xml:space="preserve">AI Product Builder / Agentic Engineer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—</w:t>
                          </w:r>
                          <w:r>
                            <w:fldChar w:fldCharType="begin"/>
                            <w:instrText>HYPERLINK "https://strikeless.app/"</w:instrText>
                            <w:fldChar w:fldCharType="separate"/>
                          </w:r>
                          <w:r>
                            <w:rPr>
                              <w:rStyle w:val="Hyperlink"/>
                              <w:rFonts w:ascii="Calibri" w:hAnsi="Calibri" w:cs="Calibri"/>
                              <w:u w:val="none"/>
                            </w:rPr>
                            <w:t xml:space="preserve">strikeless.app</w:t>
                          </w:r>
                          <w:r>
                            <w:fldChar w:fldCharType="end"/>
                          </w:r>
                        </w:p>
                        <w:p>
                          <w:pPr>
                            <w:spacing w:after="40" w:line="276" w:lineRule="auto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ascii="Calibri" w:hAnsi="Calibri" w:cs="Calibri"/>
                            </w:rPr>
                            <w:t xml:space="preserve">iOS/Web App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  •  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Codex • Claude • Figma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  •  </w:t>
                          </w:r>
                          <w:r>
                            <w:fldChar w:fldCharType="begin"/>
                            <w:instrText>HYPERLINK "https://www.bermux.dev/strikeless-showcase.html"</w:instrText>
                            <w:fldChar w:fldCharType="separate"/>
                          </w:r>
                          <w:r>
                            <w:rPr>
                              <w:rStyle w:val="Hyperlink"/>
                              <w:rFonts w:ascii="Calibri" w:hAnsi="Calibri" w:cs="Calibri"/>
                              <w:u w:val="none"/>
                            </w:rPr>
                            <w:t xml:space="preserve">Showcase ↗</w:t>
                          </w:r>
                          <w:r>
                            <w:fldChar w:fldCharType="end"/>
                          </w:r>
                        </w:p>
                        <w:p>
                          <w:pPr>
                            <w:spacing w:line="276" w:lineRule="auto"/>
                            <w:rPr>
                              <w:rFonts w:ascii="Calibri" w:hAnsi="Calibri" w:cs="Calibri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</w:rPr>
                            <w:t xml:space="preserve">Architecting a creator-owned livestream platform — OBS/YouTube auto-archiving, receipts moderation, live clipping.</w:t>
                          </w:r>
                        </w:p>
                        <w:p>
                          <w:pPr>
                            <w:pStyle w:val="Heading3"/>
                            <w:spacing w:after="40"/>
                            <w:rPr>
                              <w:rFonts w:ascii="Calibri" w:hAnsi="Calibri" w:cs="Calibri"/>
                              <w:bCs/>
                              <w:color w:val="0363C2"/>
                            </w:rPr>
                          </w:pPr>
                          <w:r>
                            <w:rPr>
                              <w:rFonts w:ascii="Calibri" w:hAnsi="Calibri" w:cs="Calibri"/>
                              <w:bCs/>
                              <w:color w:val="A6A6A6" w:themeColor="background1" w:themeShade="A6"/>
                            </w:rPr>
                            <w:t xml:space="preserve">Feb 2026 - Present</w:t>
                          </w:r>
                        </w:p>
                        <w:p>
                          <w:pPr>
                            <w:spacing w:line="240" w:lineRule="auto"/>
                            <w:rPr>
                              <w:rFonts w:ascii="Calibri" w:hAnsi="Calibri" w:cs="Calibri"/>
                              <w:b/>
                              <w:bCs/>
                              <w:i/>
                              <w:iCs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szCs w:val="20"/>
                            </w:rPr>
                            <w:t xml:space="preserve">Sole contributing agentic engineer and designer.</w:t>
                          </w:r>
                        </w:p>
                      </w:txbxContent>
                    </v:textbox>
                  </v:shape>
                  <v:shape id="Text Box 11" o:spid="_x0000_s1030" type="#_x0000_t202" style="position:absolute;left:-971;top:43102;width:46599;height:1490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a5ae9zgAAAOgAAAAPAAAAZHJzL2Rvd25yZXYueG1sRI/BasJA EIbvhb7DMkJvdZOIMURXKRZLiwcxlp6H7JgNZmdDdqvp23cLBS8DMz//N3yrzWg7caXBt44VpNME BHHtdMuNgs/T7rkA4QOyxs4xKfghD5v148MKS+1ufKRrFRoRIexLVGBC6EspfW3Iop+6njhmZzdY DHEdGqkHvEW47WSWJLm02HL8YLCnraH6Un1bBR/z7m2b76k4J00l9+QPxy9zUOppMr4u43hZggg0 hnvjH/Guo0OeZvNilmYL+BOLB5DrXwAAAP//AwBQSwECLQAUAAYACAAAACEA2+H2y+4AAACFAQAA EwAAAAAAAAAAAAAAAAAAAAAAW0NvbnRlbnRfVHlwZXNdLnhtbFBLAQItABQABgAIAAAAIQBa9Cxb vwAAABUBAAALAAAAAAAAAAAAAAAAAB8BAABfcmVscy8ucmVsc1BLAQItABQABgAIAAAAIQDa5ae9 zgAAAOgAAAAPAAAAAAAAAAAAAAAAAAcCAABkcnMvZG93bnJldi54bWxQSwUGAAAAAAMAAwC3AAAA AgMAAAAA " fillcolor="white [3201]" stroked="f" strokeweight=".25pt">
                    <v:textbox>
                      <w:txbxContent>
                        <w:p>
                          <w:pPr>
                            <w:spacing w:after="40" w:line="276" w:lineRule="auto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</w:rPr>
                            <w:t xml:space="preserve">AI Product Builder / Product Designer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—</w:t>
                          </w:r>
                          <w:r>
                            <w:fldChar w:fldCharType="begin"/>
                            <w:instrText>HYPERLINK "https://www.bermux.dev/siobhan-ss-showcase.html"</w:instrText>
                            <w:fldChar w:fldCharType="separate"/>
                          </w:r>
                          <w:r>
                            <w:rPr>
                              <w:rStyle w:val="Hyperlink"/>
                              <w:rFonts w:ascii="Calibri" w:hAnsi="Calibri" w:cs="Calibri"/>
                              <w:u w:val="none"/>
                            </w:rPr>
                            <w:t xml:space="preserve">Siobhan SS</w:t>
                          </w:r>
                          <w:r>
                            <w:fldChar w:fldCharType="end"/>
                          </w:r>
                        </w:p>
                        <w:p>
                          <w:pPr>
                            <w:spacing w:after="40" w:line="276" w:lineRule="auto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ascii="Calibri" w:hAnsi="Calibri" w:cs="Calibri"/>
                            </w:rPr>
                            <w:t xml:space="preserve">iOS App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  •  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Client Commission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  •  </w:t>
                          </w:r>
                          <w:r>
                            <w:fldChar w:fldCharType="begin"/>
                            <w:instrText>HYPERLINK "https://www.bermux.dev/siobhan-ss-showcase.html"</w:instrText>
                            <w:fldChar w:fldCharType="separate"/>
                          </w:r>
                          <w:r>
                            <w:rPr>
                              <w:rStyle w:val="Hyperlink"/>
                              <w:rFonts w:ascii="Calibri" w:hAnsi="Calibri" w:cs="Calibri"/>
                              <w:u w:val="none"/>
                            </w:rPr>
                            <w:t xml:space="preserve">Showcase ↗</w:t>
                          </w:r>
                          <w:r>
                            <w:fldChar w:fldCharType="end"/>
                          </w:r>
                        </w:p>
                        <w:p>
                          <w:pPr>
                            <w:spacing w:line="276" w:lineRule="auto"/>
                            <w:rPr>
                              <w:rFonts w:ascii="Calibri" w:hAnsi="Calibri" w:cs="Calibri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</w:rPr>
                            <w:t xml:space="preserve">Designed and built a luxury skincare-booking app for a specialist who trained 100+ pros for Deciem, Credo &amp; Sephora.</w:t>
                          </w:r>
                        </w:p>
                        <w:p>
                          <w:pPr>
                            <w:pStyle w:val="Heading3"/>
                            <w:spacing w:after="40"/>
                            <w:rPr>
                              <w:rFonts w:ascii="Calibri" w:hAnsi="Calibri" w:cs="Calibri"/>
                              <w:bCs/>
                              <w:color w:val="0363C2"/>
                            </w:rPr>
                          </w:pPr>
                          <w:r>
                            <w:rPr>
                              <w:rFonts w:ascii="Calibri" w:hAnsi="Calibri" w:cs="Calibri"/>
                              <w:bCs/>
                              <w:color w:val="A6A6A6" w:themeColor="background1" w:themeShade="A6"/>
                            </w:rPr>
                            <w:t xml:space="preserve">2026</w:t>
                          </w:r>
                        </w:p>
                        <w:p>
                          <w:pPr>
                            <w:spacing w:line="240" w:lineRule="auto"/>
                            <w:rPr>
                              <w:rFonts w:ascii="Calibri" w:hAnsi="Calibri" w:cs="Calibri"/>
                              <w:b/>
                              <w:bCs/>
                              <w:i/>
                              <w:iCs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szCs w:val="20"/>
                            </w:rPr>
                            <w:t xml:space="preserve">Sole designer and builder — brand, product, interaction.</w:t>
                          </w:r>
                        </w:p>
                      </w:txbxContent>
                    </v:textbox>
                  </v:shape>
                  <v:shape id="Text Box 11" o:spid="_x0000_s1031" type="#_x0000_t202" style="position:absolute;left:-971;top:74022;width:45772;height:1515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GN+hHzQAAAOcAAAAPAAAAZHJzL2Rvd25yZXYueG1sRI9Ba8JA FITvQv/D8gredBPFNI2uUpRKiwcxLT0/ss9saPZtyG41/vtuQehlYBjmG2a1GWwrLtT7xrGCdJqA IK6cbrhW8PnxOslB+ICssXVMCm7kYbN+GK2w0O7KJ7qUoRYRwr5ABSaErpDSV4Ys+qnriGN2dr3F EG1fS93jNcJtK2dJkkmLDccFgx1tDVXf5Y9V8L5o99vsQPk5qUt5IH88fZmjUuPHYbeM8rIEEWgI /4074k0reE7n+eIpS1P4+xU/gVz/AgAA//8DAFBLAQItABQABgAIAAAAIQDb4fbL7gAAAIUBAAAT AAAAAAAAAAAAAAAAAAAAAABbQ29udGVudF9UeXBlc10ueG1sUEsBAi0AFAAGAAgAAAAhAFr0LFu/ AAAAFQEAAAsAAAAAAAAAAAAAAAAAHwEAAF9yZWxzLy5yZWxzUEsBAi0AFAAGAAgAAAAhAAY36EfN AAAA5wAAAA8AAAAAAAAAAAAAAAAABwIAAGRycy9kb3ducmV2LnhtbFBLBQYAAAAAAwADALcAAAAB AwAAAAA= " fillcolor="white [3201]" stroked="f" strokeweight=".25pt">
                    <v:textbox>
                      <w:txbxContent>
                        <w:p>
                          <w:pPr>
                            <w:spacing w:after="40" w:line="276" w:lineRule="auto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</w:rPr>
                            <w:t xml:space="preserve">Product Designer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—</w:t>
                          </w:r>
                          <w:r>
                            <w:fldChar w:fldCharType="begin"/>
                            <w:instrText>HYPERLINK "https://www.bermux.dev/tree-showcase.html"</w:instrText>
                            <w:fldChar w:fldCharType="separate"/>
                          </w:r>
                          <w:r>
                            <w:rPr>
                              <w:rStyle w:val="Hyperlink"/>
                              <w:rFonts w:ascii="Calibri" w:hAnsi="Calibri" w:cs="Calibri"/>
                              <w:u w:val="none"/>
                            </w:rPr>
                            <w:t xml:space="preserve">Tree</w:t>
                          </w:r>
                          <w:r>
                            <w:fldChar w:fldCharType="end"/>
                          </w:r>
                        </w:p>
                        <w:p>
                          <w:pPr>
                            <w:spacing w:after="40" w:line="276" w:lineRule="auto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ascii="Calibri" w:hAnsi="Calibri" w:cs="Calibri"/>
                            </w:rPr>
                            <w:t xml:space="preserve">iOS/Web App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  •  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Figma, Blender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  •  </w:t>
                          </w:r>
                          <w:r>
                            <w:fldChar w:fldCharType="begin"/>
                            <w:instrText>HYPERLINK "https://www.bermux.dev/tree-showcase.html"</w:instrText>
                            <w:fldChar w:fldCharType="separate"/>
                          </w:r>
                          <w:r>
                            <w:rPr>
                              <w:rStyle w:val="Hyperlink"/>
                              <w:rFonts w:ascii="Calibri" w:hAnsi="Calibri" w:cs="Calibri"/>
                              <w:u w:val="none"/>
                            </w:rPr>
                            <w:t xml:space="preserve">Showcase ↗</w:t>
                          </w:r>
                          <w:r>
                            <w:fldChar w:fldCharType="end"/>
                          </w:r>
                        </w:p>
                        <w:p>
                          <w:pPr>
                            <w:spacing w:line="276" w:lineRule="auto"/>
                            <w:rPr>
                              <w:rFonts w:ascii="Calibri" w:hAnsi="Calibri" w:cs="Calibri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</w:rPr>
                            <w:t xml:space="preserve">Designed an AI-powered social platform — one “Portal” post reaches four networks at once, free.</w:t>
                          </w:r>
                        </w:p>
                        <w:p>
                          <w:pPr>
                            <w:pStyle w:val="Heading3"/>
                            <w:spacing w:after="40"/>
                            <w:rPr>
                              <w:rFonts w:ascii="Calibri" w:hAnsi="Calibri" w:cs="Calibri"/>
                              <w:bCs/>
                              <w:color w:val="0363C2"/>
                            </w:rPr>
                          </w:pPr>
                          <w:r>
                            <w:rPr>
                              <w:rFonts w:ascii="Calibri" w:hAnsi="Calibri" w:cs="Calibri"/>
                              <w:bCs/>
                              <w:color w:val="A6A6A6" w:themeColor="background1" w:themeShade="A6"/>
                            </w:rPr>
                            <w:t xml:space="preserve">Google Certification Project, Nov 2020 - April 2021</w:t>
                            <w:br/>
                            <w:t xml:space="preserve">In Redevelopment</w:t>
                          </w:r>
                        </w:p>
                        <w:p>
                          <w:pPr>
                            <w:spacing w:line="240" w:lineRule="auto"/>
                            <w:rPr>
                              <w:rFonts w:ascii="Calibri" w:hAnsi="Calibri" w:cs="Calibri"/>
                              <w:b/>
                              <w:bCs/>
                              <w:i/>
                              <w:iCs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szCs w:val="20"/>
                            </w:rPr>
                            <w:t xml:space="preserve">Sole designer — user flows, IXD, Portal, 3D branding.</w:t>
                          </w:r>
                        </w:p>
                      </w:txbxContent>
                    </v:textbox>
                  </v:shape>
                  <v:shape id="Text Box 11" o:spid="_x0000_s1032" type="#_x0000_t202" style="position:absolute;left:-971;top:58562;width:44906;height:1490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h0uD4zgAAAOgAAAAPAAAAZHJzL2Rvd25yZXYueG1sRI/BasJA EIbvQt9hmYI33RiNlegqxWKpeBDT0vOQHbOh2dmQXTV9+64g9DIw8/N/w7fa9LYRV+p87VjBZJyA IC6drrlS8PW5Gy1A+ICssXFMCn7Jw2b9NFhhrt2NT3QtQiUihH2OCkwIbS6lLw1Z9GPXEsfs7DqL Ia5dJXWHtwi3jUyTZC4t1hw/GGxpa6j8KS5WwT5r3rfzAy3OSVXIA/nj6dsclRo+92/LOF6XIAL1 4b/xQHzo6JDO0pfpJMtmcBeLB5DrPwAAAP//AwBQSwECLQAUAAYACAAAACEA2+H2y+4AAACFAQAA EwAAAAAAAAAAAAAAAAAAAAAAW0NvbnRlbnRfVHlwZXNdLnhtbFBLAQItABQABgAIAAAAIQBa9Cxb vwAAABUBAAALAAAAAAAAAAAAAAAAAB8BAABfcmVscy8ucmVsc1BLAQItABQABgAIAAAAIQBh0uD4 zgAAAOgAAAAPAAAAAAAAAAAAAAAAAAcCAABkcnMvZG93bnJldi54bWxQSwUGAAAAAAMAAwC3AAAA AgMAAAAA " fillcolor="white [3201]" stroked="f" strokeweight=".25pt">
                    <v:textbox>
                      <w:txbxContent>
                        <w:p>
                          <w:pPr>
                            <w:spacing w:after="40" w:line="276" w:lineRule="auto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</w:rPr>
                            <w:t xml:space="preserve">AI Product Builder / Agentic Engineer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—</w:t>
                          </w:r>
                          <w:r>
                            <w:fldChar w:fldCharType="begin"/>
                            <w:instrText>HYPERLINK "https://www.bermux.dev/splitpay-showcase.html"</w:instrText>
                            <w:fldChar w:fldCharType="separate"/>
                          </w:r>
                          <w:r>
                            <w:rPr>
                              <w:rStyle w:val="Hyperlink"/>
                              <w:rFonts w:ascii="Calibri" w:hAnsi="Calibri" w:cs="Calibri"/>
                              <w:u w:val="none"/>
                            </w:rPr>
                            <w:t xml:space="preserve">splitpay</w:t>
                          </w:r>
                          <w:r>
                            <w:fldChar w:fldCharType="end"/>
                          </w:r>
                        </w:p>
                        <w:p>
                          <w:pPr>
                            <w:spacing w:after="40" w:line="276" w:lineRule="auto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ascii="Calibri" w:hAnsi="Calibri" w:cs="Calibri"/>
                            </w:rPr>
                            <w:t xml:space="preserve">iOS App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  •  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Codex, Emergent.sh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  •  </w:t>
                          </w:r>
                          <w:r>
                            <w:fldChar w:fldCharType="begin"/>
                            <w:instrText>HYPERLINK "https://www.bermux.dev/splitpay-showcase.html"</w:instrText>
                            <w:fldChar w:fldCharType="separate"/>
                          </w:r>
                          <w:r>
                            <w:rPr>
                              <w:rStyle w:val="Hyperlink"/>
                              <w:rFonts w:ascii="Calibri" w:hAnsi="Calibri" w:cs="Calibri"/>
                              <w:u w:val="none"/>
                            </w:rPr>
                            <w:t xml:space="preserve">Showcase ↗</w:t>
                          </w:r>
                          <w:r>
                            <w:fldChar w:fldCharType="end"/>
                          </w:r>
                        </w:p>
                        <w:p>
                          <w:pPr>
                            <w:spacing w:line="276" w:lineRule="auto"/>
                            <w:rPr>
                              <w:rFonts w:ascii="Calibri" w:hAnsi="Calibri" w:cs="Calibri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</w:rPr>
                            <w:t xml:space="preserve">Engineering an Apple Wallet card that splits one purchase across chosen credit &amp; debit cards — one clean payment to the merchant.</w:t>
                          </w:r>
                        </w:p>
                        <w:p>
                          <w:pPr>
                            <w:pStyle w:val="Heading3"/>
                            <w:spacing w:after="40"/>
                            <w:rPr>
                              <w:rFonts w:ascii="Calibri" w:hAnsi="Calibri" w:cs="Calibri"/>
                              <w:bCs/>
                              <w:color w:val="0363C2"/>
                            </w:rPr>
                          </w:pPr>
                          <w:r>
                            <w:rPr>
                              <w:rFonts w:ascii="Calibri" w:hAnsi="Calibri" w:cs="Calibri"/>
                              <w:bCs/>
                              <w:color w:val="A6A6A6" w:themeColor="background1" w:themeShade="A6"/>
                            </w:rPr>
                            <w:t xml:space="preserve">Dec 2025 – Present</w:t>
                          </w:r>
                        </w:p>
                        <w:p>
                          <w:pPr>
                            <w:spacing w:line="240" w:lineRule="auto"/>
                            <w:rPr>
                              <w:rFonts w:ascii="Calibri" w:hAnsi="Calibri" w:cs="Calibri"/>
                              <w:b/>
                              <w:bCs/>
                              <w:i/>
                              <w:iCs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szCs w:val="20"/>
                            </w:rPr>
                            <w:t xml:space="preserve">Sole contributing engineer and designer.</w:t>
                          </w:r>
                        </w:p>
                      </w:txbxContent>
                    </v:textbox>
                  </v:shape>
                  <v:line id="Straight Connector 3" o:spid="_x0000_s1033" style="position:absolute;visibility:visible;mso-wrap-style:square" from="381,6797" to="73246,6797" o:connectortype="straight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02sr2zwAAAOcAAAAPAAAAZHJzL2Rvd25yZXYueG1sRI9PS8NA FMTvgt9heYIXaTdWSZO02+IflNqbqdDrI/tMFrNv0921jX56VxC8DAzD/IZZrkfbiyP5YBwruJ5m IIgbpw23Ct52T5MCRIjIGnvHpOCLAqxX52dLrLQ78Ssd69iKBOFQoYIuxqGSMjQdWQxTNxCn7N15 izFZ30rt8ZTgtpezLMulRcNpocOBHjpqPupPq6DZX8399+HlNt+Fev+83Rq6PxilLi/Gx0WSuwWI SGP8b/whNlrBTVnMyjIrcvj9lT6BXP0AAAD//wMAUEsBAi0AFAAGAAgAAAAhANvh9svuAAAAhQEA ABMAAAAAAAAAAAAAAAAAAAAAAFtDb250ZW50X1R5cGVzXS54bWxQSwECLQAUAAYACAAAACEAWvQs W78AAAAVAQAACwAAAAAAAAAAAAAAAAAfAQAAX3JlbHMvLnJlbHNQSwECLQAUAAYACAAAACEAtNrK 9s8AAADnAAAADwAAAAAAAAAAAAAAAAAHAgAAZHJzL2Rvd25yZXYueG1sUEsFBgAAAAADAAMAtwAA AAMDAAAAAA== " strokecolor="#d8d8d8 [2732]">
                    <v:stroke joinstyle="miter"/>
                  </v:line>
                  <v:shape id="Text Box 11" o:spid="_x0000_s1034" type="#_x0000_t202" style="position:absolute;left:-971;top:89482;width:48054;height:900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TgAZLzQAAAOgAAAAPAAAAZHJzL2Rvd25yZXYueG1sRI9BS8NA EIXvgv9hGcGb3bTYsKTdFqkoSg+lqXgestNsMDsbsmsb/71zELw8mPeYb+att1Po1YXG1EW2MJ8V oIib6DpuLXycXh4MqJSRHfaRycIPJdhubm/WWLl45SNd6twqgXCq0ILPeai0To2ngGkWB2LJznEM mGUcW+1GvAo89HpRFKUO2LFc8DjQzlPzVX8HC+/L/nVX7smci7bWe0qH46c/WHt/Nz2vRJ5WoDJN +X/jD/HmpIOZL83CPJbyuRQTA/TmFwAA//8DAFBLAQItABQABgAIAAAAIQDb4fbL7gAAAIUBAAAT AAAAAAAAAAAAAAAAAAAAAABbQ29udGVudF9UeXBlc10ueG1sUEsBAi0AFAAGAAgAAAAhAFr0LFu/ AAAAFQEAAAsAAAAAAAAAAAAAAAAAHwEAAF9yZWxzLy5yZWxzUEsBAi0AFAAGAAgAAAAhAJOABkvN AAAA6AAAAA8AAAAAAAAAAAAAAAAABwIAAGRycy9kb3ducmV2LnhtbFBLBQYAAAAAAwADALcAAAAB AwAAAAA= " fillcolor="white [3201]" stroked="f" strokeweight=".25pt">
                    <v:textbox>
                      <w:txbxContent>
                        <w:p>
                          <w:pPr>
                            <w:spacing w:after="40" w:line="240" w:lineRule="auto"/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  <w:sz w:val="24"/>
                            </w:rPr>
                            <w:t xml:space="preserve">Additional Projects, 2021 – 2023</w:t>
                          </w:r>
                        </w:p>
                        <w:p>
                          <w:pPr>
                            <w:spacing w:line="276" w:lineRule="auto"/>
                            <w:rPr>
                              <w:rFonts w:ascii="Calibri" w:hAnsi="Calibri" w:cs="Calibri"/>
                              <w:szCs w:val="20"/>
                            </w:rPr>
                          </w:pPr>
                          <w:r>
                            <w:fldChar w:fldCharType="begin"/>
                            <w:instrText>HYPERLINK "https://www.behance.net/gallery/160108909/Jolimage"</w:instrText>
                            <w:fldChar w:fldCharType="separate"/>
                          </w:r>
                          <w:r>
                            <w:rPr>
                              <w:rStyle w:val="Hyperlink"/>
                              <w:rFonts w:ascii="Calibri" w:hAnsi="Calibri" w:cs="Calibri"/>
                              <w:color w:val="0363C3"/>
                              <w:szCs w:val="20"/>
                              <w:u w:val="none"/>
                            </w:rPr>
                            <w:t xml:space="preserve">Joli Mage ↗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 w:hAnsi="Calibri" w:cs="Calibri"/>
                              <w:szCs w:val="20"/>
                            </w:rPr>
                            <w:t xml:space="preserve">  •  </w:t>
                          </w:r>
                          <w:r>
                            <w:fldChar w:fldCharType="begin"/>
                            <w:instrText>HYPERLINK "https://www.behance.net/gallery/128833805/Merchants-Soul"</w:instrText>
                            <w:fldChar w:fldCharType="separate"/>
                          </w:r>
                          <w:r>
                            <w:rPr>
                              <w:rStyle w:val="Hyperlink"/>
                              <w:rFonts w:ascii="Calibri" w:hAnsi="Calibri" w:cs="Calibri"/>
                              <w:color w:val="0363C3"/>
                              <w:szCs w:val="20"/>
                              <w:u w:val="none"/>
                            </w:rPr>
                            <w:t xml:space="preserve">Merchant’s Soul ↗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 w:hAnsi="Calibri" w:cs="Calibri"/>
                              <w:szCs w:val="20"/>
                            </w:rPr>
                            <w:t xml:space="preserve">  •  </w:t>
                          </w:r>
                          <w:r>
                            <w:fldChar w:fldCharType="begin"/>
                            <w:instrText>HYPERLINK "https://www.behance.net/gallery/128774525/Tree-Application-by-Edward-Bermu"</w:instrText>
                            <w:fldChar w:fldCharType="separate"/>
                          </w:r>
                          <w:r>
                            <w:rPr>
                              <w:rStyle w:val="Hyperlink"/>
                              <w:rFonts w:ascii="Calibri" w:hAnsi="Calibri" w:cs="Calibri"/>
                              <w:color w:val="0363C3"/>
                              <w:szCs w:val="20"/>
                              <w:u w:val="none"/>
                            </w:rPr>
                            <w:t xml:space="preserve">Tree 3D Branding ↗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 w:hAnsi="Calibri" w:cs="Calibri"/>
                              <w:szCs w:val="20"/>
                            </w:rPr>
                            <w:t xml:space="preserve">  •  </w:t>
                          </w:r>
                          <w:r>
                            <w:fldChar w:fldCharType="begin"/>
                            <w:instrText>HYPERLINK "https://www.notion.so/edwardbermu/Laderach-Page-Ad-French-Translation-for-Horizons-The-Swiss-Research-Magazine-2cc455e0347647f4bac912d272e21dd6?pvs=4"</w:instrText>
                            <w:fldChar w:fldCharType="separate"/>
                          </w:r>
                          <w:r>
                            <w:rPr>
                              <w:rStyle w:val="Hyperlink"/>
                              <w:rFonts w:ascii="Calibri" w:hAnsi="Calibri" w:cs="Calibri"/>
                              <w:color w:val="0363C3"/>
                              <w:szCs w:val="20"/>
                              <w:u w:val="none"/>
                            </w:rPr>
                            <w:t xml:space="preserve">Laderach ↗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 w:hAnsi="Calibri" w:cs="Calibri"/>
                              <w:szCs w:val="20"/>
                            </w:rPr>
                            <w:t xml:space="preserve">  •  </w:t>
                          </w:r>
                          <w:r>
                            <w:fldChar w:fldCharType="begin"/>
                            <w:instrText>HYPERLINK "https://www.notion.so/edwardbermu/Jay-Z-x-Yves-Klein-Blue-Billionaire-444-Graphic-Design-3317d0c8a0c843b190d530de13a8dca7?pvs=4"</w:instrText>
                            <w:fldChar w:fldCharType="separate"/>
                          </w:r>
                          <w:r>
                            <w:rPr>
                              <w:rStyle w:val="Hyperlink"/>
                              <w:rFonts w:ascii="Calibri" w:hAnsi="Calibri" w:cs="Calibri"/>
                              <w:color w:val="0363C3"/>
                              <w:szCs w:val="20"/>
                              <w:u w:val="none"/>
                            </w:rPr>
                            <w:t xml:space="preserve">Jay-Z × Yves Klein 444 ↗</w:t>
                          </w:r>
                          <w:r>
                            <w:fldChar w:fldCharType="end"/>
                          </w:r>
                        </w:p>
                        <w:p>
                          <w:pPr>
                            <w:spacing w:line="276" w:lineRule="auto"/>
                            <w:rPr>
                              <w:rFonts w:ascii="Calibri" w:hAnsi="Calibri" w:cs="Calibri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color w:val="A6A6A6" w:themeColor="background1" w:themeShade="A6"/>
                              <w:szCs w:val="20"/>
                            </w:rPr>
                            <w:t xml:space="preserve">Client, capstone &amp; editorial work — NYU + Google UX</w:t>
                          </w:r>
                        </w:p>
                      </w:txbxContent>
                    </v:textbox>
                  </v:shape>
                  <v:shape id="Text Box 11" o:spid="_x0000_s1036" type="#_x0000_t202" style="position:absolute;left:-758;top:25742;width:44906;height:16800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KpLoRzwAAAOgAAAAPAAAAZHJzL2Rvd25yZXYueG1sRI9Ba8JA EIXvhf6HZQq91Y1tDRpdRSpCoacaD3obsmMSzM7G7GrS/vpOodDLwJvH+x5vsRpco27UhdqzgfEo AUVceFtzaWCfb5+moEJEtth4JgNfFGC1vL9bYGZ9z59028VSCYRDhgaqGNtM61BU5DCMfEss3sl3 DqPIrtS2w17grtHPSZJqhzVLQ4UtvVVUnHdXJ72beNy2s2t9GYrTx6Hp8zQ/fhvz+DBs5nLWc1CR hvif+EO8W9kwScbp62T6ksLvMHmAXv4AAAD//wMAUEsBAi0AFAAGAAgAAAAhANvh9svuAAAAhQEA ABMAAAAAAAAAAAAAAAAAAAAAAFtDb250ZW50X1R5cGVzXS54bWxQSwECLQAUAAYACAAAACEAWvQs W78AAAAVAQAACwAAAAAAAAAAAAAAAAAfAQAAX3JlbHMvLnJlbHNQSwECLQAUAAYACAAAACEAiqS6 Ec8AAADoAAAADwAAAAAAAAAAAAAAAAAHAgAAZHJzL2Rvd25yZXYueG1sUEsFBgAAAAADAAMAtwAA AAMDAAAAAA== " filled="f" stroked="f" strokeweight=".25pt">
                    <v:textbox>
                      <w:txbxContent>
                        <w:p>
                          <w:pPr>
                            <w:spacing w:after="40" w:line="276" w:lineRule="auto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ascii="Calibri" w:hAnsi="Calibri" w:cs="Calibri"/>
                              <w:b/>
                              <w:bCs/>
                            </w:rPr>
                            <w:t xml:space="preserve">AI Product Builder / Agentic Engineer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—</w:t>
                          </w:r>
                          <w:r>
                            <w:fldChar w:fldCharType="begin"/>
                            <w:instrText>HYPERLINK "https://www.carni.world/"</w:instrText>
                            <w:fldChar w:fldCharType="separate"/>
                          </w:r>
                          <w:r>
                            <w:rPr>
                              <w:rStyle w:val="Hyperlink"/>
                              <w:rFonts w:ascii="Calibri" w:hAnsi="Calibri" w:cs="Calibri"/>
                              <w:u w:val="none"/>
                            </w:rPr>
                            <w:t xml:space="preserve">carni.world</w:t>
                          </w:r>
                          <w:r>
                            <w:fldChar w:fldCharType="end"/>
                          </w:r>
                        </w:p>
                        <w:p>
                          <w:pPr>
                            <w:spacing w:after="40" w:line="276" w:lineRule="auto"/>
                            <w:rPr>
                              <w:rFonts w:ascii="Calibri" w:hAnsi="Calibri" w:cs="Calibri"/>
                            </w:rPr>
                          </w:pPr>
                          <w:r>
                            <w:rPr>
                              <w:rFonts w:ascii="Calibri" w:hAnsi="Calibri" w:cs="Calibri"/>
                            </w:rPr>
                            <w:t xml:space="preserve">iOS/Web App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  •  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Codex • Claude • Figma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  •  </w:t>
                          </w:r>
                          <w:r>
                            <w:fldChar w:fldCharType="begin"/>
                            <w:instrText>HYPERLINK "https://www.bermux.dev/carni-showcase.html"</w:instrText>
                            <w:fldChar w:fldCharType="separate"/>
                          </w:r>
                          <w:r>
                            <w:rPr>
                              <w:rStyle w:val="Hyperlink"/>
                              <w:rFonts w:ascii="Calibri" w:hAnsi="Calibri" w:cs="Calibri"/>
                              <w:u w:val="none"/>
                            </w:rPr>
                            <w:t xml:space="preserve">Showcase ↗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  •  </w:t>
                          </w:r>
                          <w:r>
                            <w:rPr>
                              <w:rFonts w:ascii="Calibri" w:hAnsi="Calibri" w:cs="Calibri"/>
                            </w:rPr>
                            <w:t xml:space="preserve">App Store soon</w:t>
                          </w:r>
                        </w:p>
                        <w:p>
                          <w:pPr>
                            <w:spacing w:line="276" w:lineRule="auto"/>
                            <w:rPr>
                              <w:rFonts w:ascii="Calibri" w:hAnsi="Calibri" w:cs="Calibri"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</w:rPr>
                            <w:t xml:space="preserve">Designed and shipped an end-to-end carnivore health platform — MapKit discovery, physician marketplace, AI coach.</w:t>
                          </w:r>
                        </w:p>
                        <w:p>
                          <w:pPr>
                            <w:pStyle w:val="Heading3"/>
                            <w:spacing w:after="40"/>
                            <w:rPr>
                              <w:rFonts w:ascii="Calibri" w:hAnsi="Calibri" w:cs="Calibri"/>
                              <w:bCs/>
                              <w:color w:val="0363C2"/>
                            </w:rPr>
                          </w:pPr>
                          <w:r>
                            <w:rPr>
                              <w:rFonts w:ascii="Calibri" w:hAnsi="Calibri" w:cs="Calibri"/>
                              <w:bCs/>
                              <w:color w:val="A6A6A6" w:themeColor="background1" w:themeShade="A6"/>
                            </w:rPr>
                            <w:t xml:space="preserve">Jan 2026 - Present</w:t>
                          </w:r>
                        </w:p>
                        <w:p>
                          <w:pPr>
                            <w:spacing w:line="240" w:lineRule="auto"/>
                            <w:rPr>
                              <w:rFonts w:ascii="Calibri" w:hAnsi="Calibri" w:cs="Calibri"/>
                              <w:b/>
                              <w:bCs/>
                              <w:i/>
                              <w:iCs/>
                              <w:szCs w:val="20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szCs w:val="20"/>
                            </w:rPr>
                            <w:t xml:space="preserve">Sole contributing engineer and designer.</w:t>
                          </w:r>
                        </w:p>
                      </w:txbxContent>
                    </v:textbox>
                  </v:shape>
                </v:group>
                <v:shape id="Text Box 14" o:spid="_x0000_s1037" type="#_x0000_t202" style="position:absolute;left:46011;top:12394;width:29857;height:86111;visibility:visible;mso-wrap-style:square;v-text-anchor:top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XSJtp0AAAAOcAAAAPAAAAZHJzL2Rvd25yZXYueG1sRI9BS8NA FITvgv9heUIvYjfatClpt0XUttJbG7X09sg+k2D2bciuSfrvXUHwMjAM8w2zXA+mFh21rrKs4H4c gSDOra64UPCWbe7mIJxH1lhbJgUXcrBeXV8tMdW25wN1R1+IAGGXooLS+yaV0uUlGXRj2xCH7NO2 Bn2wbSF1i32Am1o+RNFMGqw4LJTY0FNJ+dfx2yg43xanvRu27/1kOmledl2WfOhMqdHN8LwI8rgA 4Wnw/40/xKtWkCRxPI9n0xh+f4VPIFc/AAAA//8DAFBLAQItABQABgAIAAAAIQDb4fbL7gAAAIUB AAATAAAAAAAAAAAAAAAAAAAAAABbQ29udGVudF9UeXBlc10ueG1sUEsBAi0AFAAGAAgAAAAhAFr0 LFu/AAAAFQEAAAsAAAAAAAAAAAAAAAAAHwEAAF9yZWxzLy5yZWxzUEsBAi0AFAAGAAgAAAAhANdI m2nQAAAA5wAAAA8AAAAAAAAAAAAAAAAABwIAAGRycy9kb3ducmV2LnhtbFBLBQYAAAAAAwADALcA AAAEAwAAAAA= " fillcolor="white [3201]" stroked="f" strokeweight=".5pt">
                  <v:textbox>
                    <w:txbxContent>
                      <w:p w14:paraId="7C3EEE15" w14:textId="154083A2" w:rsidR="00835A80" w:rsidRDefault="00835A80">
                        <w:pPr>
                          <w:rPr>
                            <w:rFonts w:ascii="Calibri" w:hAnsi="Calibri" w:cs="Calibri"/>
                            <w:b/>
                            <w:bCs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</w:rPr>
                          <w:t xml:space="preserve">Based in New York City. Turning visions into impactful products.</w:t>
                        </w:r>
                      </w:p>
                      <w:p w14:paraId="02AE8D6F" w14:textId="77777777" w:rsidR="00835A80" w:rsidRDefault="00835A80"/>
                      <w:tbl>
                        <w:tblPr>
                          <w:tblW w:w="4619" w:type="pct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600" w:firstRow="0" w:lastRow="0" w:firstColumn="0" w:lastColumn="0" w:noHBand="1" w:noVBand="1"/>
                        </w:tblPr>
                        <w:tblGrid>
                          <w:gridCol w:w="3529"/>
                        </w:tblGrid>
                        <w:tr w:rsidR="00EB305D" w:rsidRPr="00005893" w14:paraId="5BB21693" w14:textId="77777777" w:rsidTr="00835A80">
                          <w:trPr>
                            <w:trHeight w:val="365"/>
                          </w:trPr>
                          <w:tc>
                            <w:tcPr>
                              <w:tcW w:w="3529" w:type="dxa"/>
                              <w:vMerge w:val="restart"/>
                            </w:tcPr>
                            <w:p w14:paraId="16940D2C" w14:textId="3DEEEB60" w:rsidR="00EB305D" w:rsidRPr="000D2548" w:rsidRDefault="000D7F2E" w:rsidP="00D131D6">
                              <w:pPr>
                                <w:rPr>
                                  <w:rStyle w:val="Hyperlink"/>
                                  <w:rFonts w:ascii="Calibri" w:hAnsi="Calibri" w:cs="Calibri"/>
                                  <w:color w:val="0363C2"/>
                                  <w:u w:val="non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363C2"/>
                                </w:rPr>
                                <w:fldChar w:fldCharType="begin"/>
                                <w:instrText>HYPERLINK "https://www.bermux.com/"</w:instrText>
                                <w:fldChar w:fldCharType="separate"/>
                              </w:r>
                              <w:r>
                                <w:rPr>
                                  <w:rStyle w:val="Hyperlink"/>
                                  <w:rFonts w:ascii="Calibri" w:hAnsi="Calibri" w:cs="Calibri"/>
                                  <w:color w:val="0363C2"/>
                                  <w:u w:val="none"/>
                                </w:rPr>
                                <w:t>Portfolio</w:t>
                              </w:r>
                            </w:p>
                            <w:p w14:paraId="47B410C2" w14:textId="71D333BE" w:rsidR="00EB305D" w:rsidRPr="00804F7E" w:rsidRDefault="000D7F2E" w:rsidP="00D131D6">
                              <w:pPr>
                                <w:rPr>
                                  <w:rFonts w:ascii="Calibri" w:hAnsi="Calibri" w:cs="Calibri"/>
                                  <w:color w:val="000EE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363C2"/>
                                </w:rPr>
                                <w:fldChar w:fldCharType="end"/>
                              </w:r>
                              <w:r>
                                <w:rPr>
                                  <w:rFonts w:ascii="Calibri" w:hAnsi="Calibri" w:cs="Calibri"/>
                                  <w:color w:val="0363C2"/>
                                  <w:lang w:val="it-IT"/>
                                </w:rPr>
                                <w:t>edward@bermux.com</w:t>
                              </w:r>
                            </w:p>
                            <w:p w14:paraId="61F3B353" w14:textId="77777777" w:rsidR="00EB305D" w:rsidRPr="00BE7FAC" w:rsidRDefault="00EB305D" w:rsidP="00D131D6"/>
                            <w:p w14:paraId="2A65EBFE" w14:textId="3D1A695A" w:rsidR="001F5EEE" w:rsidRPr="001F5EEE" w:rsidRDefault="00EB305D" w:rsidP="001F5EEE">
                              <w:pPr>
                                <w:pStyle w:val="Heading1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EDUCATION</w:t>
                              </w:r>
                            </w:p>
                            <w:p w14:paraId="14A89298" w14:textId="77777777" w:rsidR="00EB305D" w:rsidRPr="00005893" w:rsidRDefault="00EB305D" w:rsidP="001F5EEE">
                              <w:pPr>
                                <w:spacing w:after="80" w:line="240" w:lineRule="auto"/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 xml:space="preserve">Uxcel </w:t>
                              </w:r>
                            </w:p>
                            <w:p w14:paraId="220C98DA" w14:textId="226BB492" w:rsidR="00EB305D" w:rsidRPr="00CA713D" w:rsidRDefault="00EB305D" w:rsidP="001F5EEE">
                              <w:pPr>
                                <w:spacing w:line="276" w:lineRule="auto"/>
                                <w:rPr>
                                  <w:rFonts w:ascii="Calibri" w:hAnsi="Calibri" w:cs="Calibri"/>
                                </w:rPr>
                              </w:pPr>
                              <w:hyperlink r:id="rId25" w:history="1"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color w:val="0363C2"/>
                                    <w:u w:val="none"/>
                                  </w:rPr>
                                  <w:t>Certifications</w:t>
                                </w:r>
                              </w:hyperlink>
                              <w:r>
                                <w:rPr>
                                  <w:rFonts w:ascii="Calibri" w:hAnsi="Calibri" w:cs="Calibri"/>
                                </w:rPr>
                                <w:t xml:space="preserve">—5 Certifications</w:t>
                              </w:r>
                            </w:p>
                            <w:p w14:paraId="5850AF8C" w14:textId="57EA082D" w:rsidR="00EB305D" w:rsidRPr="00CA713D" w:rsidRDefault="00EB305D" w:rsidP="001F5EEE">
                              <w:pPr>
                                <w:spacing w:line="276" w:lineRule="auto"/>
                                <w:rPr>
                                  <w:rFonts w:ascii="Calibri" w:hAnsi="Calibri" w:cs="Calibri"/>
                                  <w:color w:val="auto"/>
                                </w:rPr>
                              </w:pPr>
                              <w:hyperlink r:id="rId26" w:history="1"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color w:val="0363C2"/>
                                    <w:u w:val="none"/>
                                  </w:rPr>
                                  <w:t>Awards</w:t>
                                </w:r>
                              </w:hyperlink>
                              <w:r>
                                <w:rPr>
                                  <w:rFonts w:ascii="Calibri" w:hAnsi="Calibri" w:cs="Calibri"/>
                                  <w:color w:val="auto"/>
                                </w:rPr>
                                <w:t xml:space="preserve">—Top 10% Worldwide IX Designer</w:t>
                              </w:r>
                            </w:p>
                            <w:p w14:paraId="4824872D" w14:textId="77777777" w:rsidR="00EB305D" w:rsidRPr="00005893" w:rsidRDefault="00EB305D" w:rsidP="00D131D6">
                              <w:pPr>
                                <w:rPr>
                                  <w:rFonts w:ascii="Calibri" w:hAnsi="Calibri" w:cs="Calibri"/>
                                  <w:lang w:val="it-IT"/>
                                </w:rPr>
                              </w:pPr>
                            </w:p>
                            <w:p w14:paraId="3C62B253" w14:textId="7364E063" w:rsidR="00EB305D" w:rsidRPr="00005893" w:rsidRDefault="001F5EEE" w:rsidP="001F5EEE">
                              <w:pPr>
                                <w:spacing w:after="80"/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>GOOGLE CERTIFICATIONS</w:t>
                              </w:r>
                            </w:p>
                            <w:p w14:paraId="315FDFFD" w14:textId="5ADDDE6F" w:rsidR="00EB305D" w:rsidRPr="00EB305D" w:rsidRDefault="00EB305D" w:rsidP="00D131D6">
                              <w:pPr>
                                <w:rPr>
                                  <w:rFonts w:ascii="Calibri Light" w:hAnsi="Calibri Light" w:cs="Calibri Light"/>
                                  <w:color w:val="000EEE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lang w:val="it-IT"/>
                                </w:rPr>
                                <w:t xml:space="preserve">July 2021, </w:t>
                              </w:r>
                              <w:hyperlink r:id="rId27" w:history="1">
                                <w:r>
                                  <w:rPr>
                                    <w:rStyle w:val="Hyperlink"/>
                                    <w:rFonts w:ascii="Calibri" w:hAnsi="Calibri" w:cs="Calibri"/>
                                    <w:color w:val="0363C2"/>
                                    <w:u w:val="none"/>
                                    <w:lang w:val="it-IT"/>
                                  </w:rPr>
                                  <w:t xml:space="preserve">Foundations for UX Designs</w:t>
                                </w:r>
                              </w:hyperlink>
                            </w:p>
                            <w:p w14:paraId="4620AB7A" w14:textId="77777777" w:rsidR="00EB305D" w:rsidRPr="00005893" w:rsidRDefault="00EB305D" w:rsidP="00D131D6">
                              <w:pPr>
                                <w:rPr>
                                  <w:rFonts w:ascii="Calibri" w:hAnsi="Calibri" w:cs="Calibri"/>
                                  <w:lang w:val="it-IT"/>
                                </w:rPr>
                              </w:pPr>
                            </w:p>
                            <w:p w14:paraId="30247DF3" w14:textId="77777777" w:rsidR="001F5EEE" w:rsidRDefault="00EB305D" w:rsidP="001F5EEE">
                              <w:pPr>
                                <w:spacing w:after="80"/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>CUNY’s Borough Manhattan College</w:t>
                              </w:r>
                            </w:p>
                            <w:p w14:paraId="6FD5139E" w14:textId="703B5B25" w:rsidR="00EB305D" w:rsidRPr="00063EA5" w:rsidRDefault="00C904D8" w:rsidP="00D131D6">
                              <w:pP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online part-time –</w:t>
                              </w: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lang w:val="it-IT"/>
                                </w:rPr>
                                <w:t>May 2027</w:t>
                              </w:r>
                            </w:p>
                            <w:p w14:paraId="599B41CC" w14:textId="77777777" w:rsidR="00EB305D" w:rsidRPr="00005893" w:rsidRDefault="00EB305D" w:rsidP="00D131D6">
                              <w:pPr>
                                <w:rPr>
                                  <w:rFonts w:ascii="Calibri" w:hAnsi="Calibri" w:cs="Calibri"/>
                                  <w:lang w:val="it-IT"/>
                                </w:rPr>
                              </w:pPr>
                            </w:p>
                            <w:p w14:paraId="2F083CB4" w14:textId="315C331F" w:rsidR="00EB305D" w:rsidRPr="00EB305D" w:rsidRDefault="00EB305D" w:rsidP="00D131D6">
                              <w:pPr>
                                <w:spacing w:line="360" w:lineRule="auto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lang w:val="it-IT"/>
                                </w:rPr>
                                <w:t xml:space="preserve">DESIGN &amp; AI ENGINEERING SKILLS</w:t>
                              </w:r>
                            </w:p>
                            <w:p w14:paraId="47238F35" w14:textId="3646911B" w:rsidR="002701CC" w:rsidRPr="002701CC" w:rsidRDefault="002701CC" w:rsidP="00D131D6">
                              <w:pPr>
                                <w:pStyle w:val="ListBullet"/>
                                <w:spacing w:line="276" w:lineRule="auto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AI Tools—Codex, Claude, Hermes, Perplexity, Figma Make</w:t>
                              </w:r>
                            </w:p>
                            <w:p w14:paraId="6A0D88F9" w14:textId="556CB823" w:rsidR="00EB305D" w:rsidRDefault="00EB305D" w:rsidP="00D131D6">
                              <w:pPr>
                                <w:pStyle w:val="ListBullet"/>
                                <w:spacing w:line="276" w:lineRule="auto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UI/UX Design—Figma, </w:t>
                              </w:r>
                            </w:p>
                            <w:p w14:paraId="60FB738E" w14:textId="7BA646E0" w:rsidR="00EB305D" w:rsidRDefault="00EB305D" w:rsidP="00D131D6">
                              <w:pPr>
                                <w:pStyle w:val="ListBullet"/>
                                <w:spacing w:line="276" w:lineRule="auto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3D/AR/VR Design—Blender, Unity</w:t>
                              </w:r>
                            </w:p>
                            <w:p w14:paraId="374154E5" w14:textId="1AF76149" w:rsidR="00CA713D" w:rsidRPr="00CA713D" w:rsidRDefault="00CA713D" w:rsidP="00D131D6">
                              <w:pPr>
                                <w:pStyle w:val="ListBullet"/>
                                <w:spacing w:line="276" w:lineRule="auto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Graphic design—Adobe CC </w:t>
                              </w:r>
                            </w:p>
                            <w:p w14:paraId="6A00C326" w14:textId="4D0B3464" w:rsidR="00EB305D" w:rsidRDefault="00EB305D" w:rsidP="00D131D6">
                              <w:pPr>
                                <w:pStyle w:val="ListBullet"/>
                                <w:spacing w:line="276" w:lineRule="auto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Data Analytics–Codex</w:t>
                              </w:r>
                            </w:p>
                            <w:p w14:paraId="57C28731" w14:textId="49CCA44B" w:rsidR="00EB305D" w:rsidRDefault="00EB305D" w:rsidP="00D131D6">
                              <w:pPr>
                                <w:pStyle w:val="ListBullet"/>
                                <w:spacing w:line="276" w:lineRule="auto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Visual Analysis—Codex</w:t>
                              </w:r>
                            </w:p>
                            <w:p w14:paraId="3BA12ABC" w14:textId="24B28E84" w:rsidR="00297C82" w:rsidRPr="00023E54" w:rsidRDefault="00000000" w:rsidP="00D131D6">
                              <w:pPr>
                                <w:pStyle w:val="ListBullet"/>
                                <w:spacing w:line="276" w:lineRule="auto"/>
                                <w:rPr>
                                  <w:rFonts w:ascii="Calibri" w:hAnsi="Calibri" w:cs="Calibri"/>
                                </w:rPr>
                              </w:pPr>
                              <w:sdt>
                                <w:sdtPr>
                                  <w:rPr>
                                    <w:rFonts w:ascii="Calibri" w:hAnsi="Calibri" w:cs="Calibri"/>
                                  </w:rPr>
                                  <w:id w:val="1644700438"/>
                                  <w:temporary/>
                                  <w:showingPlcHdr/>
                                  <w15:appearance w15:val="hidden"/>
                                </w:sdtPr>
                                <w:sdtContent>
                                  <w:r>
                                    <w:rPr>
                                      <w:rFonts w:ascii="Calibri" w:hAnsi="Calibri" w:cs="Calibri"/>
                                    </w:rPr>
                                    <w:t>User research</w:t>
                                  </w:r>
                                </w:sdtContent>
                              </w:sdt>
                              <w:r>
                                <w:rPr>
                                  <w:rFonts w:ascii="Calibri" w:hAnsi="Calibri" w:cs="Calibri"/>
                                </w:rPr>
                                <w:t>—UserTesting.com</w:t>
                              </w:r>
                            </w:p>
                            <w:p w14:paraId="69BF057F" w14:textId="04E9D517" w:rsidR="00297C82" w:rsidRPr="00297C82" w:rsidRDefault="00297C82" w:rsidP="00D131D6">
                              <w:pPr>
                                <w:pStyle w:val="ListBullet"/>
                                <w:spacing w:line="276" w:lineRule="auto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Platform Builder—Webflow, Wix, Squarespace</w:t>
                              </w:r>
                            </w:p>
                            <w:p w14:paraId="015CE295" w14:textId="77777777" w:rsidR="00C904D8" w:rsidRDefault="00C904D8" w:rsidP="00D131D6">
                              <w:pPr>
                                <w:pStyle w:val="ListBullet"/>
                                <w:numPr>
                                  <w:ilvl w:val="0"/>
                                  <w:numId w:val="0"/>
                                </w:numPr>
                                <w:spacing w:line="276" w:lineRule="auto"/>
                                <w:ind w:left="360" w:hanging="360"/>
                                <w:rPr>
                                  <w:rFonts w:ascii="Calibri" w:hAnsi="Calibri" w:cs="Calibri"/>
                                </w:rPr>
                              </w:pPr>
                            </w:p>
                            <w:p w14:paraId="636D1E62" w14:textId="77777777" w:rsidR="00C904D8" w:rsidRDefault="00C904D8" w:rsidP="00D131D6">
                              <w:pPr>
                                <w:spacing w:line="360" w:lineRule="auto"/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</w:rPr>
                                <w:t>SOFT SKILLS</w:t>
                              </w:r>
                            </w:p>
                            <w:p w14:paraId="5E69ECAA" w14:textId="3F736090" w:rsidR="00023E54" w:rsidRDefault="00972979" w:rsidP="00D131D6">
                              <w:pPr>
                                <w:pStyle w:val="ListParagraph"/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90"/>
                                </w:tabs>
                                <w:spacing w:line="276" w:lineRule="auto"/>
                                <w:ind w:left="36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AI Workflow Design</w:t>
                              </w:r>
                            </w:p>
                            <w:p w14:paraId="34058CD4" w14:textId="369C1554" w:rsidR="00972979" w:rsidRDefault="00972979" w:rsidP="00D131D6">
                              <w:pPr>
                                <w:pStyle w:val="ListParagraph"/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90"/>
                                </w:tabs>
                                <w:spacing w:line="276" w:lineRule="auto"/>
                                <w:ind w:left="36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AI Systems Thinking</w:t>
                              </w:r>
                            </w:p>
                            <w:p w14:paraId="7F95B248" w14:textId="01E5DE44" w:rsidR="00972979" w:rsidRDefault="00972979" w:rsidP="00D131D6">
                              <w:pPr>
                                <w:pStyle w:val="ListParagraph"/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90"/>
                                </w:tabs>
                                <w:spacing w:line="276" w:lineRule="auto"/>
                                <w:ind w:left="36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AI-Oriented Product Development</w:t>
                              </w:r>
                            </w:p>
                            <w:p w14:paraId="2A593283" w14:textId="04B0009C" w:rsidR="00972979" w:rsidRDefault="00972979" w:rsidP="00D131D6">
                              <w:pPr>
                                <w:pStyle w:val="ListParagraph"/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90"/>
                                </w:tabs>
                                <w:spacing w:line="276" w:lineRule="auto"/>
                                <w:ind w:left="36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AI Product Strategy</w:t>
                              </w:r>
                            </w:p>
                            <w:p w14:paraId="6C336E8A" w14:textId="71121985" w:rsidR="00C904D8" w:rsidRPr="00D07FAF" w:rsidRDefault="00C904D8" w:rsidP="00D131D6">
                              <w:pPr>
                                <w:pStyle w:val="ListParagraph"/>
                                <w:numPr>
                                  <w:ilvl w:val="0"/>
                                  <w:numId w:val="16"/>
                                </w:numPr>
                                <w:tabs>
                                  <w:tab w:val="left" w:pos="90"/>
                                </w:tabs>
                                <w:spacing w:line="276" w:lineRule="auto"/>
                                <w:ind w:left="36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User Advocacy</w:t>
                              </w:r>
                            </w:p>
                            <w:p w14:paraId="0C24A0BE" w14:textId="77777777" w:rsidR="00C904D8" w:rsidRPr="00D07FAF" w:rsidRDefault="00C904D8" w:rsidP="00D131D6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630"/>
                                </w:tabs>
                                <w:spacing w:line="276" w:lineRule="auto"/>
                                <w:ind w:left="36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Critical Thinking</w:t>
                              </w:r>
                            </w:p>
                            <w:p w14:paraId="74374F32" w14:textId="77777777" w:rsidR="00C904D8" w:rsidRPr="00D07FAF" w:rsidRDefault="00C904D8" w:rsidP="00D131D6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630"/>
                                </w:tabs>
                                <w:spacing w:line="276" w:lineRule="auto"/>
                                <w:ind w:left="36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Empathy</w:t>
                              </w:r>
                            </w:p>
                            <w:p w14:paraId="08E61785" w14:textId="77777777" w:rsidR="00C904D8" w:rsidRPr="00D07FAF" w:rsidRDefault="00C904D8" w:rsidP="00D131D6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630"/>
                                </w:tabs>
                                <w:spacing w:line="276" w:lineRule="auto"/>
                                <w:ind w:left="36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Teamwork</w:t>
                              </w:r>
                            </w:p>
                            <w:p w14:paraId="7E210196" w14:textId="77777777" w:rsidR="00C904D8" w:rsidRDefault="00C904D8" w:rsidP="00D131D6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630"/>
                                </w:tabs>
                                <w:spacing w:line="276" w:lineRule="auto"/>
                                <w:ind w:left="36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Adaptability</w:t>
                              </w:r>
                            </w:p>
                            <w:p w14:paraId="5346C124" w14:textId="77777777" w:rsidR="00C904D8" w:rsidRDefault="00C904D8" w:rsidP="00D131D6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tabs>
                                  <w:tab w:val="left" w:pos="630"/>
                                </w:tabs>
                                <w:spacing w:line="276" w:lineRule="auto"/>
                                <w:ind w:left="36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>Business Intelligence</w:t>
                              </w:r>
                            </w:p>
                            <w:p w14:paraId="5C6C6069" w14:textId="77777777" w:rsidR="00C904D8" w:rsidRPr="00F35F00" w:rsidRDefault="00C904D8" w:rsidP="00D131D6">
                              <w:pPr>
                                <w:pStyle w:val="ListBullet"/>
                                <w:numPr>
                                  <w:ilvl w:val="0"/>
                                  <w:numId w:val="15"/>
                                </w:numPr>
                                <w:spacing w:line="276" w:lineRule="auto"/>
                                <w:ind w:left="360"/>
                                <w:rPr>
                                  <w:rFonts w:ascii="Calibri" w:hAnsi="Calibri" w:cs="Calibri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</w:rPr>
                                <w:t xml:space="preserve">Project Management—Slack, Salesforce, CRMs, MS Office</w:t>
                              </w:r>
                            </w:p>
                            <w:p w14:paraId="3C81D416" w14:textId="6A75EEF9" w:rsidR="00C904D8" w:rsidRPr="00C904D8" w:rsidRDefault="00C904D8" w:rsidP="00D131D6">
                              <w:pPr>
                                <w:pStyle w:val="ListBullet"/>
                                <w:numPr>
                                  <w:ilvl w:val="0"/>
                                  <w:numId w:val="0"/>
                                </w:numPr>
                                <w:spacing w:line="276" w:lineRule="auto"/>
                                <w:ind w:left="360" w:hanging="360"/>
                                <w:rPr>
                                  <w:rFonts w:ascii="Calibri" w:hAnsi="Calibri" w:cs="Calibri"/>
                                </w:rPr>
                              </w:pPr>
                            </w:p>
                          </w:tc>
                        </w:tr>
                        <w:tr w:rsidR="00EB305D" w:rsidRPr="00073F16" w14:paraId="07D45837" w14:textId="77777777" w:rsidTr="00835A80">
                          <w:trPr>
                            <w:trHeight w:val="3910"/>
                          </w:trPr>
                          <w:tc>
                            <w:tcPr>
                              <w:tcW w:w="3529" w:type="dxa"/>
                              <w:vMerge/>
                            </w:tcPr>
                            <w:p w14:paraId="5A18E349" w14:textId="77777777" w:rsidR="00EB305D" w:rsidRPr="00073F16" w:rsidRDefault="00EB305D" w:rsidP="00D131D6">
                              <w:pPr>
                                <w:rPr>
                                  <w:rFonts w:ascii="Aptos" w:hAnsi="Aptos"/>
                                  <w:color w:val="auto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EB305D" w:rsidRPr="00073F16" w14:paraId="2144F2C3" w14:textId="77777777" w:rsidTr="00835A80">
                          <w:trPr>
                            <w:trHeight w:val="2714"/>
                          </w:trPr>
                          <w:tc>
                            <w:tcPr>
                              <w:tcW w:w="3529" w:type="dxa"/>
                              <w:vMerge/>
                            </w:tcPr>
                            <w:p w14:paraId="7848F0A5" w14:textId="77777777" w:rsidR="00EB305D" w:rsidRPr="00073F16" w:rsidRDefault="00EB305D" w:rsidP="00D131D6">
                              <w:pPr>
                                <w:rPr>
                                  <w:rFonts w:ascii="Aptos" w:hAnsi="Aptos"/>
                                  <w:color w:val="auto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EB305D" w:rsidRPr="00073F16" w14:paraId="4A100618" w14:textId="77777777" w:rsidTr="00835A80">
                          <w:trPr>
                            <w:trHeight w:val="629"/>
                          </w:trPr>
                          <w:tc>
                            <w:tcPr>
                              <w:tcW w:w="3529" w:type="dxa"/>
                              <w:vMerge/>
                            </w:tcPr>
                            <w:p w14:paraId="6D21F063" w14:textId="77777777" w:rsidR="00EB305D" w:rsidRPr="00073F16" w:rsidRDefault="00EB305D" w:rsidP="00D131D6">
                              <w:pPr>
                                <w:rPr>
                                  <w:rFonts w:ascii="Aptos" w:hAnsi="Aptos"/>
                                  <w:color w:val="auto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039CAD4C" w14:textId="206DD9D9" w:rsidR="00EB305D" w:rsidRPr="00B10318" w:rsidRDefault="00EB305D" w:rsidP="00D131D6">
                        <w:pPr>
                          <w:pStyle w:val="ListBullet"/>
                          <w:numPr>
                            <w:ilvl w:val="0"/>
                            <w:numId w:val="0"/>
                          </w:numPr>
                          <w:spacing w:line="276" w:lineRule="auto"/>
                          <w:rPr>
                            <w:rFonts w:ascii="Calibri" w:hAnsi="Calibri" w:cs="Calibri"/>
                          </w:rPr>
                        </w:pP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783B4EBA" wp14:editId="466E2D4B">
                <wp:simplePos x="0" y="0"/>
                <wp:positionH relativeFrom="page">
                  <wp:posOffset>4758055</wp:posOffset>
                </wp:positionH>
                <wp:positionV relativeFrom="paragraph">
                  <wp:posOffset>1290320</wp:posOffset>
                </wp:positionV>
                <wp:extent cx="2620010" cy="8379460"/>
                <wp:effectExtent l="12700" t="12700" r="8890" b="1524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0010" cy="8379460"/>
                        </a:xfrm>
                        <a:prstGeom prst="rect">
                          <a:avLst/>
                        </a:prstGeom>
                        <a:noFill/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rect w14:anchorId="6E908D16" id="Rectangle 1" o:spid="_x0000_s1026" alt="&quot;&quot;" style="position:absolute;margin-left:374.65pt;margin-top:101.6pt;width:206.3pt;height:659.8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k8N4sTgIAAP8EAAAOAAAAZHJzL2Uyb0RvYy54bWysVE1vGjEQvVfqf7B8L8sSShLEEiEiqkpR gkKqnI3XhpW8HndsWOiv79jAglIurXrxzni+n9/s6GFXG7ZV6CuwBc87Xc6UlVBWdlXwH2+zL3ec +SBsKQxYVfC98vxh/PnTqHFD1YM1mFIhoyTWDxtX8HUIbphlXq5VLXwHnLJk1IC1CKTiKitRNJS9 Nlmv2x1kDWDpEKTynm4fD0Y+Tvm1VjK8aO1VYKbg1FtIJ6ZzGc9sPBLDFQq3ruSxDfEPXdSislS0 TfUogmAbrP5IVVcSwYMOHQl1BlpXUqUZaJq8+2GaxVo4lWYhcLxrYfL/L6183i7cHAmGxvmhJzFO sdNYxy/1x3YJrH0LltoFJumyNyD8c8JUku3u5va+P0hwZudwhz58U1CzKBQc6TUSSGL75AOVJNeT S6xmYVYZk17E2Gg+t5SksDcq+hn7qjSrSmriJuVLbFFTg2wr6J1NyOO7UvbkGUM0JW6D8mtBQkpl 28CjfwxViUV/E9xGpMpgQxtcVxbwWvVzy/rgf5r+MHMcfwnlfo4M4cBh7+SsIlifhA9zgURaegpa xPBChzbQFByOEmdrwF/X7qM/cYmsnDW0BAX3PzcCFWfmuyWW3ef9ftyapPS/3vZIwUvL8tJiN/UU CP+cVt7JJEb/YE6iRqjfaV8nsSqZhJVUu+Ay4EmZhsNy0sZLNZkkN9oUJ8KTXTgZk0dUI23edu8C 3ZFbgWj5DKeFEcMPFDv4xkgLk00AXSX+nXE94k1blohz/CPENb7Uk9f5vzX+DQAA//8DAFBLAwQU AAYACAAAACEAFTgo9+QAAAASAQAADwAAAGRycy9kb3ducmV2LnhtbExPy27CMBC8V+IfrK3UW7Fj WgghDkKt0luFCnyAiU0S4UcUmyT9+y6nclntambnkW8na8ig+9B6JyCZMyDaVV61rhZwOpavKZAQ pVPSeKcF/OoA22L2lMtM+dH96OEQa4IiLmRSQBNjl1EaqkZbGea+0w6xi++tjHj2NVW9HFHcGsoZ W1IrW4cOjez0R6Or6+FmBbCy/JLf+zEtj5MZTt2VXuxqL8TL8/S5wbHbAIl6iv8fcO+A+aHAYGd/ cyoQI2D1tl4gVQBnCw7kzkiWyRrIGbd3zlOgRU4fqxR/AAAA//8DAFBLAQItABQABgAIAAAAIQC2 gziS/gAAAOEBAAATAAAAAAAAAAAAAAAAAAAAAABbQ29udGVudF9UeXBlc10ueG1sUEsBAi0AFAAG AAgAAAAhADj9If/WAAAAlAEAAAsAAAAAAAAAAAAAAAAALwEAAF9yZWxzLy5yZWxzUEsBAi0AFAAG AAgAAAAhAKTw3ixOAgAA/wQAAA4AAAAAAAAAAAAAAAAALgIAAGRycy9lMm9Eb2MueG1sUEsBAi0A FAAGAAgAAAAhABU4KPfkAAAAEgEAAA8AAAAAAAAAAAAAAAAAqAQAAGRycy9kb3ducmV2LnhtbFBL BQYAAAAABAAEAPMAAAC5BQAAAAA= " filled="f" strokecolor="white [3201]" strokeweight="1.5pt">
                <w10:wrap anchorx="page"/>
                <w10:anchorlock/>
              </v:rect>
            </w:pict>
          </mc:Fallback>
        </mc:AlternateContent>
      </w:r>
    </w:p>
    <w:p w14:paraId="0B0E38E1" w14:textId="77777777" w:rsidR="00546400" w:rsidRDefault="00546400" w:rsidP="00546400">
      <w:pPr>
        <w:rPr>
          <w:color w:val="auto"/>
        </w:rPr>
      </w:pPr>
    </w:p>
    <w:p w14:paraId="520B8109" w14:textId="728A6BAC" w:rsidR="00546400" w:rsidRPr="00546400" w:rsidRDefault="0006053A" w:rsidP="00546400">
      <w:pPr>
        <w:tabs>
          <w:tab w:val="left" w:pos="7503"/>
        </w:tabs>
      </w:pPr>
      <w:r>
        <w:rPr>
          <w:noProof/>
          <w:color w:val="A6A6A6" w:themeColor="background1" w:themeShade="A6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B646E97" wp14:editId="31B6D646">
                <wp:simplePos x="0" y="0"/>
                <wp:positionH relativeFrom="column">
                  <wp:posOffset>231775</wp:posOffset>
                </wp:positionH>
                <wp:positionV relativeFrom="paragraph">
                  <wp:posOffset>4020000</wp:posOffset>
                </wp:positionV>
                <wp:extent cx="3773805" cy="0"/>
                <wp:effectExtent l="0" t="0" r="10795" b="12700"/>
                <wp:wrapNone/>
                <wp:docPr id="1185909125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380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line w14:anchorId="1FB5442B" id="Straight Connector 3" o:spid="_x0000_s1026" style="position:absolute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25pt,316.55pt" to="315.4pt,316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qAA8SzgEAAPUDAAAOAAAAZHJzL2Uyb0RvYy54bWysU8tu2zAQvBfIPxC815IduHEFyzkkSC59 BH18AE0uLaJ8gWQs+e+7pGwpSHooil4oaXd2dma52t4ORpMjhKicbelyUVMCljuh7KGlP388vN9Q EhOzgmlnoaUniPR2d/Vu2/sGVq5zWkAgSGJj0/uWdin5pqoi78CwuHAeLCalC4Yl/AyHSgTWI7vR 1aquP1S9C8IHxyFGjN6PSbor/FICT1+ljJCIbilqS+UM5dzns9ptWXMIzHeKn2Wwf1BhmLLYdKK6 Z4mR56DeUBnFg4tOpgV3pnJSKg7FA7pZ1q/cfO+Yh+IFhxP9NKb4/2j5l+OdfQo4ht7HJvqnkF0M Mpj8RH1kKMM6TcOCIRGOweubm+tNvaaEX3LVXOhDTI/gDMkvLdXKZh+sYcdPMWEzhF4gOawt6Vv6 cb1aF1R0WokHpXXOlVWAOx3IkeEl7g/LgtHP5rMTY2yzrutylUg7wUuTF0yY0xaDs8/ylk4aRgnf QBIl0NnYYCIae4hfy7wshQWRuUSiwqmoHpXnvZ3FzkVnbC6DspZ/WzihS0dn01RolHXhT13TcJEq R/zF9eg12947cSq3XsaBu1Wcnf+DvLwvv0v5/LfufgMAAP//AwBQSwMEFAAGAAgAAAAhAPbYIz3k AAAADwEAAA8AAABkcnMvZG93bnJldi54bWxMj0FPwzAMhe9I/IfISNxYyroV1DWdKhAXDogNqMQt bUJT1jglybby72ckJLhYsv38/L5iPdmBHbQPvUMB17MEmMbWqR47Aa8vD1e3wEKUqOTgUAv41gHW 5flZIXPljrjRh23sGJlgyKUAE+OYcx5ao60MMzdqpN2H81ZGan3HlZdHMrcDnydJxq3skT4YOeo7 o9vddm8F3Lx9xkVjnuqv99rXj+mu2kzVsxCXF9P9ikq1Ahb1FP8u4IeB8kNJwRq3RxXYICDNlqQU sFykc2AkyNKEgJrfCS8L/p+jPAEAAP//AwBQSwECLQAUAAYACAAAACEAtoM4kv4AAADhAQAAEwAA AAAAAAAAAAAAAAAAAAAAW0NvbnRlbnRfVHlwZXNdLnhtbFBLAQItABQABgAIAAAAIQA4/SH/1gAA AJQBAAALAAAAAAAAAAAAAAAAAC8BAABfcmVscy8ucmVsc1BLAQItABQABgAIAAAAIQBqAA8SzgEA APUDAAAOAAAAAAAAAAAAAAAAAC4CAABkcnMvZTJvRG9jLnhtbFBLAQItABQABgAIAAAAIQD22CM9 5AAAAA8BAAAPAAAAAAAAAAAAAAAAACgEAABkcnMvZG93bnJldi54bWxQSwUGAAAAAAQABADzAAAA OQUAAAAA " strokecolor="#d8d8d8 [2732]">
                <v:stroke joinstyle="miter"/>
              </v:line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14F4ACC" wp14:editId="4351A46A">
                <wp:simplePos x="0" y="0"/>
                <wp:positionH relativeFrom="column">
                  <wp:posOffset>229870</wp:posOffset>
                </wp:positionH>
                <wp:positionV relativeFrom="paragraph">
                  <wp:posOffset>8421000</wp:posOffset>
                </wp:positionV>
                <wp:extent cx="3773805" cy="0"/>
                <wp:effectExtent l="0" t="0" r="10795" b="12700"/>
                <wp:wrapNone/>
                <wp:docPr id="16539691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7380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FFFFFF">
                              <a:lumMod val="8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line w14:anchorId="304FD863" id="Straight Connector 3" o:spid="_x0000_s1026" style="position:absolute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1pt,663.1pt" to="315.25pt,663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66JF4uAEAAGcDAAAOAAAAZHJzL2Uyb0RvYy54bWysU01v2zAMvQ/YfxB0X+SmSJsZcXpokF3W rcC6H8DIki1AXxDVOPn3pZQ07brbsBwUiqQe+R7p1d3BWbZXCU3wHb+aNZwpL0Nv/NDx30/bL0vO MIPvwQavOn5UyO/Wnz+tptiqeRiD7VViBOKxnWLHx5xjKwTKUTnAWYjKU1CH5CDTNQ2iTzARurNi 3jQ3YgqpjylIhUjezSnI1xVfayXzT61RZWY7Tr3leqZ67sop1itohwRxNPLcBvxDFw6Mp6IXqA1k YM/J/AXljEwBg84zGZwIWhupKgdic9V8YPNrhKgqFxIH40Um/H+w8sf+3j8mkmGK2GJ8TIXFQSdX /qk/dqhiHS9iqUNmkpzXt7fXy2bBmXyNibeHMWH+poJjxei4Nb7wgBb23zFTMUp9TSluH7bG2joL 69nU8a+LeUEG2ghtIZPpYt9x9ANnYAdaNZlTRcRgTV9eFxxMw+7eJrYHGve2/mqSfXYPoT+5l4um qXOnHs75tZ8/gEpzG8Dx9KSGTqviTKZ9tcZ1fEk4FyTrS31VN+5M8U3QYu1Cf6w6i3Kjadai580r 6/L+Tvb772P9AgAA//8DAFBLAwQUAAYACAAAACEA+GEGVeMAAAARAQAADwAAAGRycy9kb3ducmV2 LnhtbExPTU/DMAy9I/EfIiNxQSzdygrqmk4bAw0OHBhIXNPGpBWNUzXZ1v17zAHBxZKfn99HsRxd Jw44hNaTgukkAYFUe9OSVfD+9nh9ByJETUZ3nlDBCQMsy/OzQufGH+kVD7toBYtQyLWCJsY+lzLU DTodJr5H4tunH5yOvA5WmkEfWdx1cpYkmXS6JXZodI/3DdZfu71TsFk9XFm7nt+cqo/np9Cvty/6 dqvU5cW4WfBYLUBEHOPfB/x04PxQcrDK78kE0SlIsxkzGZ+mWQqCGVmazEFUv5AsC/m/SfkNAAD/ /wMAUEsBAi0AFAAGAAgAAAAhALaDOJL+AAAA4QEAABMAAAAAAAAAAAAAAAAAAAAAAFtDb250ZW50 X1R5cGVzXS54bWxQSwECLQAUAAYACAAAACEAOP0h/9YAAACUAQAACwAAAAAAAAAAAAAAAAAvAQAA X3JlbHMvLnJlbHNQSwECLQAUAAYACAAAACEAuuiReLgBAABnAwAADgAAAAAAAAAAAAAAAAAuAgAA ZHJzL2Uyb0RvYy54bWxQSwECLQAUAAYACAAAACEA+GEGVeMAAAARAQAADwAAAAAAAAAAAAAAAAAS BAAAZHJzL2Rvd25yZXYueG1sUEsFBgAAAAAEAAQA8wAAACIFAAAAAA== " strokecolor="#d9d9d9">
                <v:stroke joinstyle="miter"/>
              </v:line>
            </w:pict>
          </mc:Fallback>
        </mc:AlternateContent>
      </w:r>
      <w:r>
        <w:tab/>
      </w:r>
    </w:p>
    <w:sectPr w:rsidR="00546400" w:rsidRPr="00546400" w:rsidSect="00B06922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F9D5" w14:textId="77777777" w:rsidR="00931B5D" w:rsidRDefault="00931B5D" w:rsidP="00AA35A8">
      <w:pPr>
        <w:spacing w:line="240" w:lineRule="auto"/>
      </w:pPr>
      <w:r>
        <w:separator/>
      </w:r>
    </w:p>
  </w:endnote>
  <w:endnote w:type="continuationSeparator" w:id="0">
    <w:p w14:paraId="62BEE15D" w14:textId="77777777" w:rsidR="00931B5D" w:rsidRDefault="00931B5D" w:rsidP="00AA35A8">
      <w:pPr>
        <w:spacing w:line="240" w:lineRule="auto"/>
      </w:pPr>
      <w:r>
        <w:continuationSeparator/>
      </w:r>
    </w:p>
  </w:endnote>
  <w:endnote w:type="continuationNotice" w:id="1">
    <w:p w14:paraId="40F0B6F4" w14:textId="77777777" w:rsidR="00931B5D" w:rsidRDefault="00931B5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D2E68" w14:textId="77777777" w:rsidR="00931B5D" w:rsidRDefault="00931B5D" w:rsidP="00AA35A8">
      <w:pPr>
        <w:spacing w:line="240" w:lineRule="auto"/>
      </w:pPr>
      <w:r>
        <w:separator/>
      </w:r>
    </w:p>
  </w:footnote>
  <w:footnote w:type="continuationSeparator" w:id="0">
    <w:p w14:paraId="3C4DF143" w14:textId="77777777" w:rsidR="00931B5D" w:rsidRDefault="00931B5D" w:rsidP="00AA35A8">
      <w:pPr>
        <w:spacing w:line="240" w:lineRule="auto"/>
      </w:pPr>
      <w:r>
        <w:continuationSeparator/>
      </w:r>
    </w:p>
  </w:footnote>
  <w:footnote w:type="continuationNotice" w:id="1">
    <w:p w14:paraId="0CB4B3DE" w14:textId="77777777" w:rsidR="00931B5D" w:rsidRDefault="00931B5D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8C3E8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95pt;height:14.95pt;visibility:visib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" o:bullet="t">
        <v:imagedata r:id="rId1" o:title=""/>
      </v:shape>
    </w:pict>
  </w:numPicBullet>
  <w:numPicBullet w:numPicBulletId="1">
    <w:pict>
      <v:shape w14:anchorId="783B4EBA" id="_x0000_i1026" type="#_x0000_t75" style="width:12.25pt;height:12.25pt;visibility:visible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A2EEFC1C"/>
    <w:lvl w:ilvl="0" w:tplc="8840902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BB3A43"/>
    <w:multiLevelType w:val="hybridMultilevel"/>
    <w:tmpl w:val="90B62DA6"/>
    <w:lvl w:ilvl="0" w:tplc="C1440124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A6C770C"/>
    <w:multiLevelType w:val="hybridMultilevel"/>
    <w:tmpl w:val="AA561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45CF3"/>
    <w:multiLevelType w:val="hybridMultilevel"/>
    <w:tmpl w:val="64825276"/>
    <w:lvl w:ilvl="0" w:tplc="F2846B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AE5D2A"/>
    <w:multiLevelType w:val="hybridMultilevel"/>
    <w:tmpl w:val="BF6E7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1373B6"/>
    <w:multiLevelType w:val="hybridMultilevel"/>
    <w:tmpl w:val="B4ACBAC0"/>
    <w:lvl w:ilvl="0" w:tplc="C1440124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1E58E7"/>
    <w:multiLevelType w:val="hybridMultilevel"/>
    <w:tmpl w:val="D276A986"/>
    <w:lvl w:ilvl="0" w:tplc="C1440124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7B0971"/>
    <w:multiLevelType w:val="multilevel"/>
    <w:tmpl w:val="357C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E42B58"/>
    <w:multiLevelType w:val="multilevel"/>
    <w:tmpl w:val="F242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08821">
    <w:abstractNumId w:val="3"/>
  </w:num>
  <w:num w:numId="2" w16cid:durableId="1806507031">
    <w:abstractNumId w:val="15"/>
  </w:num>
  <w:num w:numId="3" w16cid:durableId="1774394388">
    <w:abstractNumId w:val="7"/>
  </w:num>
  <w:num w:numId="4" w16cid:durableId="2058429382">
    <w:abstractNumId w:val="8"/>
  </w:num>
  <w:num w:numId="5" w16cid:durableId="537013467">
    <w:abstractNumId w:val="6"/>
  </w:num>
  <w:num w:numId="6" w16cid:durableId="1832286735">
    <w:abstractNumId w:val="11"/>
  </w:num>
  <w:num w:numId="7" w16cid:durableId="909921174">
    <w:abstractNumId w:val="0"/>
  </w:num>
  <w:num w:numId="8" w16cid:durableId="1533300515">
    <w:abstractNumId w:val="13"/>
  </w:num>
  <w:num w:numId="9" w16cid:durableId="1971397447">
    <w:abstractNumId w:val="12"/>
  </w:num>
  <w:num w:numId="10" w16cid:durableId="1008946057">
    <w:abstractNumId w:val="14"/>
  </w:num>
  <w:num w:numId="11" w16cid:durableId="1177496035">
    <w:abstractNumId w:val="4"/>
  </w:num>
  <w:num w:numId="12" w16cid:durableId="1699617603">
    <w:abstractNumId w:val="5"/>
  </w:num>
  <w:num w:numId="13" w16cid:durableId="695741329">
    <w:abstractNumId w:val="1"/>
  </w:num>
  <w:num w:numId="14" w16cid:durableId="1154491629">
    <w:abstractNumId w:val="10"/>
  </w:num>
  <w:num w:numId="15" w16cid:durableId="657852447">
    <w:abstractNumId w:val="9"/>
  </w:num>
  <w:num w:numId="16" w16cid:durableId="11030396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70"/>
    <w:rsid w:val="00002FF4"/>
    <w:rsid w:val="000044A9"/>
    <w:rsid w:val="00004A80"/>
    <w:rsid w:val="00005893"/>
    <w:rsid w:val="0000752A"/>
    <w:rsid w:val="00011C6C"/>
    <w:rsid w:val="00016465"/>
    <w:rsid w:val="00017697"/>
    <w:rsid w:val="000176BD"/>
    <w:rsid w:val="00020833"/>
    <w:rsid w:val="00020BEB"/>
    <w:rsid w:val="000216E4"/>
    <w:rsid w:val="00023E54"/>
    <w:rsid w:val="00025D83"/>
    <w:rsid w:val="00033263"/>
    <w:rsid w:val="000334C1"/>
    <w:rsid w:val="00041511"/>
    <w:rsid w:val="00053054"/>
    <w:rsid w:val="00056D7D"/>
    <w:rsid w:val="0006053A"/>
    <w:rsid w:val="00063EA5"/>
    <w:rsid w:val="000663F7"/>
    <w:rsid w:val="000726EB"/>
    <w:rsid w:val="00073F16"/>
    <w:rsid w:val="000873F6"/>
    <w:rsid w:val="00091E4B"/>
    <w:rsid w:val="000968D6"/>
    <w:rsid w:val="00097FCB"/>
    <w:rsid w:val="000A7705"/>
    <w:rsid w:val="000B286F"/>
    <w:rsid w:val="000B3C27"/>
    <w:rsid w:val="000B3C9B"/>
    <w:rsid w:val="000B6DD3"/>
    <w:rsid w:val="000C558A"/>
    <w:rsid w:val="000C6807"/>
    <w:rsid w:val="000D0F51"/>
    <w:rsid w:val="000D134B"/>
    <w:rsid w:val="000D2548"/>
    <w:rsid w:val="000D5D5A"/>
    <w:rsid w:val="000D7F2E"/>
    <w:rsid w:val="000E023A"/>
    <w:rsid w:val="000E4EDF"/>
    <w:rsid w:val="000F77B5"/>
    <w:rsid w:val="0010041D"/>
    <w:rsid w:val="001052AA"/>
    <w:rsid w:val="00106339"/>
    <w:rsid w:val="00115F53"/>
    <w:rsid w:val="00121919"/>
    <w:rsid w:val="00124ED6"/>
    <w:rsid w:val="0013306F"/>
    <w:rsid w:val="001410EA"/>
    <w:rsid w:val="00142E00"/>
    <w:rsid w:val="001544E6"/>
    <w:rsid w:val="0015728B"/>
    <w:rsid w:val="00157511"/>
    <w:rsid w:val="001575B6"/>
    <w:rsid w:val="00164F4E"/>
    <w:rsid w:val="00165719"/>
    <w:rsid w:val="00167789"/>
    <w:rsid w:val="001802B1"/>
    <w:rsid w:val="0018099A"/>
    <w:rsid w:val="001900F5"/>
    <w:rsid w:val="00194704"/>
    <w:rsid w:val="00194A2B"/>
    <w:rsid w:val="001978EF"/>
    <w:rsid w:val="001A0947"/>
    <w:rsid w:val="001B160B"/>
    <w:rsid w:val="001B25D8"/>
    <w:rsid w:val="001B5A69"/>
    <w:rsid w:val="001C0D9F"/>
    <w:rsid w:val="001D2A11"/>
    <w:rsid w:val="001D3033"/>
    <w:rsid w:val="001E0E9D"/>
    <w:rsid w:val="001E484B"/>
    <w:rsid w:val="001F2DCC"/>
    <w:rsid w:val="001F3563"/>
    <w:rsid w:val="001F5EEE"/>
    <w:rsid w:val="002005C3"/>
    <w:rsid w:val="00203213"/>
    <w:rsid w:val="0020356A"/>
    <w:rsid w:val="002236D5"/>
    <w:rsid w:val="0023068A"/>
    <w:rsid w:val="0023090E"/>
    <w:rsid w:val="00230923"/>
    <w:rsid w:val="00232D7F"/>
    <w:rsid w:val="002357C9"/>
    <w:rsid w:val="0023757B"/>
    <w:rsid w:val="00242391"/>
    <w:rsid w:val="00243756"/>
    <w:rsid w:val="00250E98"/>
    <w:rsid w:val="00253CBD"/>
    <w:rsid w:val="00256F24"/>
    <w:rsid w:val="002701CC"/>
    <w:rsid w:val="0027193E"/>
    <w:rsid w:val="00272D00"/>
    <w:rsid w:val="00276684"/>
    <w:rsid w:val="00276F0C"/>
    <w:rsid w:val="0028197E"/>
    <w:rsid w:val="00281A8D"/>
    <w:rsid w:val="00287DD2"/>
    <w:rsid w:val="00294472"/>
    <w:rsid w:val="00297C82"/>
    <w:rsid w:val="002A3051"/>
    <w:rsid w:val="002A5428"/>
    <w:rsid w:val="002A7891"/>
    <w:rsid w:val="002C142B"/>
    <w:rsid w:val="002C31F9"/>
    <w:rsid w:val="002C4E0C"/>
    <w:rsid w:val="002C638B"/>
    <w:rsid w:val="002D178C"/>
    <w:rsid w:val="002D5F74"/>
    <w:rsid w:val="002D6C16"/>
    <w:rsid w:val="002E7306"/>
    <w:rsid w:val="002E7A95"/>
    <w:rsid w:val="00303927"/>
    <w:rsid w:val="00304237"/>
    <w:rsid w:val="00310E2F"/>
    <w:rsid w:val="0031309A"/>
    <w:rsid w:val="00331CA4"/>
    <w:rsid w:val="00331DCE"/>
    <w:rsid w:val="00332104"/>
    <w:rsid w:val="00334FEA"/>
    <w:rsid w:val="00343232"/>
    <w:rsid w:val="00343C48"/>
    <w:rsid w:val="0034503B"/>
    <w:rsid w:val="00347382"/>
    <w:rsid w:val="003514CA"/>
    <w:rsid w:val="00352A17"/>
    <w:rsid w:val="00360F5B"/>
    <w:rsid w:val="0036197C"/>
    <w:rsid w:val="0036382A"/>
    <w:rsid w:val="00371264"/>
    <w:rsid w:val="00374CE4"/>
    <w:rsid w:val="00380E0F"/>
    <w:rsid w:val="00381414"/>
    <w:rsid w:val="003877F8"/>
    <w:rsid w:val="003904BF"/>
    <w:rsid w:val="00391BEA"/>
    <w:rsid w:val="00391CCC"/>
    <w:rsid w:val="003A3587"/>
    <w:rsid w:val="003A425E"/>
    <w:rsid w:val="003A7A8E"/>
    <w:rsid w:val="003B351B"/>
    <w:rsid w:val="003B4AEF"/>
    <w:rsid w:val="003B5030"/>
    <w:rsid w:val="003B79D7"/>
    <w:rsid w:val="003B7F92"/>
    <w:rsid w:val="003D3A6D"/>
    <w:rsid w:val="003D7DC8"/>
    <w:rsid w:val="003E4609"/>
    <w:rsid w:val="003E6587"/>
    <w:rsid w:val="003F05C7"/>
    <w:rsid w:val="003F1D3E"/>
    <w:rsid w:val="004035E8"/>
    <w:rsid w:val="00412295"/>
    <w:rsid w:val="0041245C"/>
    <w:rsid w:val="00413BF1"/>
    <w:rsid w:val="00415CF3"/>
    <w:rsid w:val="00427300"/>
    <w:rsid w:val="004278A3"/>
    <w:rsid w:val="004350EA"/>
    <w:rsid w:val="00436584"/>
    <w:rsid w:val="004418F9"/>
    <w:rsid w:val="0044697B"/>
    <w:rsid w:val="0045080D"/>
    <w:rsid w:val="00453A7B"/>
    <w:rsid w:val="00453C19"/>
    <w:rsid w:val="00457ADE"/>
    <w:rsid w:val="004618E2"/>
    <w:rsid w:val="00462350"/>
    <w:rsid w:val="004624BE"/>
    <w:rsid w:val="00463060"/>
    <w:rsid w:val="00463D78"/>
    <w:rsid w:val="00464580"/>
    <w:rsid w:val="00464B92"/>
    <w:rsid w:val="0046584E"/>
    <w:rsid w:val="00470744"/>
    <w:rsid w:val="00470A03"/>
    <w:rsid w:val="00472688"/>
    <w:rsid w:val="0047391E"/>
    <w:rsid w:val="00474ADF"/>
    <w:rsid w:val="004846F3"/>
    <w:rsid w:val="004911A8"/>
    <w:rsid w:val="004936B2"/>
    <w:rsid w:val="00496A09"/>
    <w:rsid w:val="00496EEF"/>
    <w:rsid w:val="00497CE8"/>
    <w:rsid w:val="004A28EA"/>
    <w:rsid w:val="004A46B6"/>
    <w:rsid w:val="004B171E"/>
    <w:rsid w:val="004B1D99"/>
    <w:rsid w:val="004B7275"/>
    <w:rsid w:val="004C37D1"/>
    <w:rsid w:val="004C51B0"/>
    <w:rsid w:val="004D162B"/>
    <w:rsid w:val="004D5532"/>
    <w:rsid w:val="004E214E"/>
    <w:rsid w:val="004E60B1"/>
    <w:rsid w:val="0050441B"/>
    <w:rsid w:val="00505335"/>
    <w:rsid w:val="00523AE3"/>
    <w:rsid w:val="00524297"/>
    <w:rsid w:val="005273AD"/>
    <w:rsid w:val="00530154"/>
    <w:rsid w:val="005371C5"/>
    <w:rsid w:val="00537559"/>
    <w:rsid w:val="00546400"/>
    <w:rsid w:val="00546556"/>
    <w:rsid w:val="00552CAA"/>
    <w:rsid w:val="00552DBB"/>
    <w:rsid w:val="00555C1F"/>
    <w:rsid w:val="005574E1"/>
    <w:rsid w:val="005646E6"/>
    <w:rsid w:val="0056660A"/>
    <w:rsid w:val="00583F2A"/>
    <w:rsid w:val="00594EF2"/>
    <w:rsid w:val="005953EF"/>
    <w:rsid w:val="005A1EE9"/>
    <w:rsid w:val="005A50E1"/>
    <w:rsid w:val="005B6F38"/>
    <w:rsid w:val="005C13A1"/>
    <w:rsid w:val="005C1EE4"/>
    <w:rsid w:val="005D3599"/>
    <w:rsid w:val="005E11A5"/>
    <w:rsid w:val="005E38CA"/>
    <w:rsid w:val="005E4F2F"/>
    <w:rsid w:val="005F08D2"/>
    <w:rsid w:val="005F1A03"/>
    <w:rsid w:val="005F3374"/>
    <w:rsid w:val="0060101A"/>
    <w:rsid w:val="00603B5E"/>
    <w:rsid w:val="00607A35"/>
    <w:rsid w:val="006250E7"/>
    <w:rsid w:val="00626B3C"/>
    <w:rsid w:val="00635148"/>
    <w:rsid w:val="00635A0D"/>
    <w:rsid w:val="006362B1"/>
    <w:rsid w:val="00644869"/>
    <w:rsid w:val="00656278"/>
    <w:rsid w:val="00656F8F"/>
    <w:rsid w:val="00660FBB"/>
    <w:rsid w:val="00664D0A"/>
    <w:rsid w:val="00665ED4"/>
    <w:rsid w:val="0066739A"/>
    <w:rsid w:val="0067262D"/>
    <w:rsid w:val="006837F0"/>
    <w:rsid w:val="00694E00"/>
    <w:rsid w:val="0069541B"/>
    <w:rsid w:val="00696D8F"/>
    <w:rsid w:val="006A0FD0"/>
    <w:rsid w:val="006A1E18"/>
    <w:rsid w:val="006A37C0"/>
    <w:rsid w:val="006B1548"/>
    <w:rsid w:val="006B25EA"/>
    <w:rsid w:val="006C1084"/>
    <w:rsid w:val="006C7C99"/>
    <w:rsid w:val="006C7F5A"/>
    <w:rsid w:val="006D4544"/>
    <w:rsid w:val="006E4182"/>
    <w:rsid w:val="006E675C"/>
    <w:rsid w:val="006F2247"/>
    <w:rsid w:val="006F49B9"/>
    <w:rsid w:val="006F7751"/>
    <w:rsid w:val="007006B6"/>
    <w:rsid w:val="00700975"/>
    <w:rsid w:val="007023BF"/>
    <w:rsid w:val="00707497"/>
    <w:rsid w:val="00714A79"/>
    <w:rsid w:val="00715F50"/>
    <w:rsid w:val="007264B2"/>
    <w:rsid w:val="007327E9"/>
    <w:rsid w:val="007353A0"/>
    <w:rsid w:val="0074429D"/>
    <w:rsid w:val="00745AA9"/>
    <w:rsid w:val="00746B0A"/>
    <w:rsid w:val="00751016"/>
    <w:rsid w:val="00762E02"/>
    <w:rsid w:val="007666F5"/>
    <w:rsid w:val="007704E6"/>
    <w:rsid w:val="00771A46"/>
    <w:rsid w:val="00771AE7"/>
    <w:rsid w:val="00772D95"/>
    <w:rsid w:val="0077573F"/>
    <w:rsid w:val="00775D75"/>
    <w:rsid w:val="007852F5"/>
    <w:rsid w:val="007906F5"/>
    <w:rsid w:val="007911A0"/>
    <w:rsid w:val="00791376"/>
    <w:rsid w:val="00791C5D"/>
    <w:rsid w:val="007930AB"/>
    <w:rsid w:val="007936BE"/>
    <w:rsid w:val="007947B8"/>
    <w:rsid w:val="00794C09"/>
    <w:rsid w:val="00795940"/>
    <w:rsid w:val="007A18E4"/>
    <w:rsid w:val="007B4E4F"/>
    <w:rsid w:val="007B4FF4"/>
    <w:rsid w:val="007B6D80"/>
    <w:rsid w:val="007C00CD"/>
    <w:rsid w:val="007C5ED4"/>
    <w:rsid w:val="007C6AAC"/>
    <w:rsid w:val="007D110B"/>
    <w:rsid w:val="007D6251"/>
    <w:rsid w:val="007D7A47"/>
    <w:rsid w:val="007D7F15"/>
    <w:rsid w:val="007E0329"/>
    <w:rsid w:val="007E713A"/>
    <w:rsid w:val="007F7494"/>
    <w:rsid w:val="0080390F"/>
    <w:rsid w:val="00804F7E"/>
    <w:rsid w:val="00811547"/>
    <w:rsid w:val="00817C79"/>
    <w:rsid w:val="0082374C"/>
    <w:rsid w:val="00831977"/>
    <w:rsid w:val="00835A80"/>
    <w:rsid w:val="00836AA3"/>
    <w:rsid w:val="008377D9"/>
    <w:rsid w:val="008460BD"/>
    <w:rsid w:val="00850571"/>
    <w:rsid w:val="008506D1"/>
    <w:rsid w:val="00871968"/>
    <w:rsid w:val="00871DB8"/>
    <w:rsid w:val="00872B7F"/>
    <w:rsid w:val="00876033"/>
    <w:rsid w:val="00876871"/>
    <w:rsid w:val="008770FA"/>
    <w:rsid w:val="00887644"/>
    <w:rsid w:val="00887E05"/>
    <w:rsid w:val="008A171A"/>
    <w:rsid w:val="008A56BF"/>
    <w:rsid w:val="008A58A8"/>
    <w:rsid w:val="008A7F13"/>
    <w:rsid w:val="008C5FB7"/>
    <w:rsid w:val="008C6FDE"/>
    <w:rsid w:val="008D004E"/>
    <w:rsid w:val="008D5253"/>
    <w:rsid w:val="008D69DA"/>
    <w:rsid w:val="008D7957"/>
    <w:rsid w:val="008E144B"/>
    <w:rsid w:val="008E2ADB"/>
    <w:rsid w:val="008E5103"/>
    <w:rsid w:val="008E5A2E"/>
    <w:rsid w:val="008F180B"/>
    <w:rsid w:val="008F48B9"/>
    <w:rsid w:val="008F6C81"/>
    <w:rsid w:val="00900281"/>
    <w:rsid w:val="009049BC"/>
    <w:rsid w:val="00904B6F"/>
    <w:rsid w:val="00910B68"/>
    <w:rsid w:val="00913025"/>
    <w:rsid w:val="009230A7"/>
    <w:rsid w:val="009255EB"/>
    <w:rsid w:val="009263F8"/>
    <w:rsid w:val="00931B5D"/>
    <w:rsid w:val="00931CB6"/>
    <w:rsid w:val="00933EF6"/>
    <w:rsid w:val="0093440B"/>
    <w:rsid w:val="009344C1"/>
    <w:rsid w:val="00940573"/>
    <w:rsid w:val="009452D2"/>
    <w:rsid w:val="009500F5"/>
    <w:rsid w:val="009529EB"/>
    <w:rsid w:val="00957FBB"/>
    <w:rsid w:val="00965D91"/>
    <w:rsid w:val="00972979"/>
    <w:rsid w:val="009805B1"/>
    <w:rsid w:val="00984F09"/>
    <w:rsid w:val="00986BF9"/>
    <w:rsid w:val="00987802"/>
    <w:rsid w:val="00994250"/>
    <w:rsid w:val="00994C67"/>
    <w:rsid w:val="009B4A6F"/>
    <w:rsid w:val="009B4B3C"/>
    <w:rsid w:val="009B52DB"/>
    <w:rsid w:val="009B55A3"/>
    <w:rsid w:val="009D1EB9"/>
    <w:rsid w:val="009D3FF1"/>
    <w:rsid w:val="009D646A"/>
    <w:rsid w:val="009E11CE"/>
    <w:rsid w:val="009F0BF8"/>
    <w:rsid w:val="009F0C37"/>
    <w:rsid w:val="00A02588"/>
    <w:rsid w:val="00A1188E"/>
    <w:rsid w:val="00A139D5"/>
    <w:rsid w:val="00A2009D"/>
    <w:rsid w:val="00A314AC"/>
    <w:rsid w:val="00A33923"/>
    <w:rsid w:val="00A365DA"/>
    <w:rsid w:val="00A50AFC"/>
    <w:rsid w:val="00A5232B"/>
    <w:rsid w:val="00A60272"/>
    <w:rsid w:val="00A633B0"/>
    <w:rsid w:val="00A72464"/>
    <w:rsid w:val="00A725B9"/>
    <w:rsid w:val="00A75C54"/>
    <w:rsid w:val="00A77CE1"/>
    <w:rsid w:val="00A82058"/>
    <w:rsid w:val="00A82BE7"/>
    <w:rsid w:val="00A84B64"/>
    <w:rsid w:val="00A90A97"/>
    <w:rsid w:val="00A91E54"/>
    <w:rsid w:val="00AA0931"/>
    <w:rsid w:val="00AA1166"/>
    <w:rsid w:val="00AA35A8"/>
    <w:rsid w:val="00AA51F8"/>
    <w:rsid w:val="00AB0853"/>
    <w:rsid w:val="00AB43C3"/>
    <w:rsid w:val="00AD4931"/>
    <w:rsid w:val="00AD54D4"/>
    <w:rsid w:val="00AD590F"/>
    <w:rsid w:val="00AE562D"/>
    <w:rsid w:val="00AE635E"/>
    <w:rsid w:val="00AF221C"/>
    <w:rsid w:val="00AF29B7"/>
    <w:rsid w:val="00AF67C2"/>
    <w:rsid w:val="00B017E5"/>
    <w:rsid w:val="00B0404C"/>
    <w:rsid w:val="00B04123"/>
    <w:rsid w:val="00B05153"/>
    <w:rsid w:val="00B06922"/>
    <w:rsid w:val="00B10318"/>
    <w:rsid w:val="00B104A2"/>
    <w:rsid w:val="00B14272"/>
    <w:rsid w:val="00B154E0"/>
    <w:rsid w:val="00B16584"/>
    <w:rsid w:val="00B20F64"/>
    <w:rsid w:val="00B24143"/>
    <w:rsid w:val="00B25597"/>
    <w:rsid w:val="00B31314"/>
    <w:rsid w:val="00B42685"/>
    <w:rsid w:val="00B47377"/>
    <w:rsid w:val="00B51639"/>
    <w:rsid w:val="00B65B45"/>
    <w:rsid w:val="00B74382"/>
    <w:rsid w:val="00B74CB9"/>
    <w:rsid w:val="00B75292"/>
    <w:rsid w:val="00B8453F"/>
    <w:rsid w:val="00B85473"/>
    <w:rsid w:val="00B86C53"/>
    <w:rsid w:val="00B8789D"/>
    <w:rsid w:val="00B9394D"/>
    <w:rsid w:val="00B94CD0"/>
    <w:rsid w:val="00B972BF"/>
    <w:rsid w:val="00BA5760"/>
    <w:rsid w:val="00BA6601"/>
    <w:rsid w:val="00BC3180"/>
    <w:rsid w:val="00BC6DA4"/>
    <w:rsid w:val="00BD1A0C"/>
    <w:rsid w:val="00BD2BE1"/>
    <w:rsid w:val="00BD7573"/>
    <w:rsid w:val="00BE3D63"/>
    <w:rsid w:val="00BE3FED"/>
    <w:rsid w:val="00BE5968"/>
    <w:rsid w:val="00BE5BF9"/>
    <w:rsid w:val="00BE7FAC"/>
    <w:rsid w:val="00BF13DC"/>
    <w:rsid w:val="00BF3DBB"/>
    <w:rsid w:val="00BF5462"/>
    <w:rsid w:val="00C0565B"/>
    <w:rsid w:val="00C07D00"/>
    <w:rsid w:val="00C07D67"/>
    <w:rsid w:val="00C107B5"/>
    <w:rsid w:val="00C163A1"/>
    <w:rsid w:val="00C253A3"/>
    <w:rsid w:val="00C25B63"/>
    <w:rsid w:val="00C26559"/>
    <w:rsid w:val="00C33D8C"/>
    <w:rsid w:val="00C35296"/>
    <w:rsid w:val="00C41AA4"/>
    <w:rsid w:val="00C41DCF"/>
    <w:rsid w:val="00C4250E"/>
    <w:rsid w:val="00C62E97"/>
    <w:rsid w:val="00C72194"/>
    <w:rsid w:val="00C7376F"/>
    <w:rsid w:val="00C7568A"/>
    <w:rsid w:val="00C76B54"/>
    <w:rsid w:val="00C822BF"/>
    <w:rsid w:val="00C824D1"/>
    <w:rsid w:val="00C90004"/>
    <w:rsid w:val="00C90334"/>
    <w:rsid w:val="00C904D8"/>
    <w:rsid w:val="00CA07A7"/>
    <w:rsid w:val="00CA55F4"/>
    <w:rsid w:val="00CA61BE"/>
    <w:rsid w:val="00CA713D"/>
    <w:rsid w:val="00CB0169"/>
    <w:rsid w:val="00CB0AF0"/>
    <w:rsid w:val="00CB0DE4"/>
    <w:rsid w:val="00CB3E40"/>
    <w:rsid w:val="00CB6E8F"/>
    <w:rsid w:val="00CB7ED8"/>
    <w:rsid w:val="00CC65CC"/>
    <w:rsid w:val="00CF22B3"/>
    <w:rsid w:val="00CF2BE7"/>
    <w:rsid w:val="00D00CD9"/>
    <w:rsid w:val="00D06580"/>
    <w:rsid w:val="00D07FAF"/>
    <w:rsid w:val="00D131D6"/>
    <w:rsid w:val="00D15AAE"/>
    <w:rsid w:val="00D22971"/>
    <w:rsid w:val="00D2511F"/>
    <w:rsid w:val="00D3419C"/>
    <w:rsid w:val="00D350C2"/>
    <w:rsid w:val="00D36FC0"/>
    <w:rsid w:val="00D41BC6"/>
    <w:rsid w:val="00D47D8C"/>
    <w:rsid w:val="00D47E79"/>
    <w:rsid w:val="00D537E8"/>
    <w:rsid w:val="00D60B19"/>
    <w:rsid w:val="00D65CC2"/>
    <w:rsid w:val="00D70F95"/>
    <w:rsid w:val="00D73272"/>
    <w:rsid w:val="00D74FBD"/>
    <w:rsid w:val="00D76416"/>
    <w:rsid w:val="00D86385"/>
    <w:rsid w:val="00D90290"/>
    <w:rsid w:val="00D92640"/>
    <w:rsid w:val="00D95726"/>
    <w:rsid w:val="00D957ED"/>
    <w:rsid w:val="00DA4B7F"/>
    <w:rsid w:val="00DB472D"/>
    <w:rsid w:val="00DB7CBF"/>
    <w:rsid w:val="00DC3EFF"/>
    <w:rsid w:val="00DC4FED"/>
    <w:rsid w:val="00DD0A11"/>
    <w:rsid w:val="00DD23F9"/>
    <w:rsid w:val="00DD27D7"/>
    <w:rsid w:val="00DD37F4"/>
    <w:rsid w:val="00DE4292"/>
    <w:rsid w:val="00DE5F88"/>
    <w:rsid w:val="00DF2298"/>
    <w:rsid w:val="00DF3A46"/>
    <w:rsid w:val="00DF56E6"/>
    <w:rsid w:val="00E00A47"/>
    <w:rsid w:val="00E0384D"/>
    <w:rsid w:val="00E067BA"/>
    <w:rsid w:val="00E139D3"/>
    <w:rsid w:val="00E147DE"/>
    <w:rsid w:val="00E2697C"/>
    <w:rsid w:val="00E31F9E"/>
    <w:rsid w:val="00E35055"/>
    <w:rsid w:val="00E360EA"/>
    <w:rsid w:val="00E423A4"/>
    <w:rsid w:val="00E45F9E"/>
    <w:rsid w:val="00E47136"/>
    <w:rsid w:val="00E51864"/>
    <w:rsid w:val="00E52258"/>
    <w:rsid w:val="00E5231F"/>
    <w:rsid w:val="00E727DB"/>
    <w:rsid w:val="00E741A7"/>
    <w:rsid w:val="00E7459F"/>
    <w:rsid w:val="00E77096"/>
    <w:rsid w:val="00E80D10"/>
    <w:rsid w:val="00E8193E"/>
    <w:rsid w:val="00E82E7C"/>
    <w:rsid w:val="00E84518"/>
    <w:rsid w:val="00E9054C"/>
    <w:rsid w:val="00E92988"/>
    <w:rsid w:val="00E96370"/>
    <w:rsid w:val="00EA234E"/>
    <w:rsid w:val="00EB305D"/>
    <w:rsid w:val="00EB380C"/>
    <w:rsid w:val="00EB6101"/>
    <w:rsid w:val="00EB74E8"/>
    <w:rsid w:val="00EC0F79"/>
    <w:rsid w:val="00EC3CDB"/>
    <w:rsid w:val="00EC4745"/>
    <w:rsid w:val="00EE374F"/>
    <w:rsid w:val="00EF0E02"/>
    <w:rsid w:val="00EF22EF"/>
    <w:rsid w:val="00EF3E23"/>
    <w:rsid w:val="00EF6132"/>
    <w:rsid w:val="00EF6409"/>
    <w:rsid w:val="00F0224E"/>
    <w:rsid w:val="00F02E99"/>
    <w:rsid w:val="00F03A55"/>
    <w:rsid w:val="00F17DB5"/>
    <w:rsid w:val="00F22C59"/>
    <w:rsid w:val="00F30552"/>
    <w:rsid w:val="00F305CE"/>
    <w:rsid w:val="00F35F00"/>
    <w:rsid w:val="00F419C0"/>
    <w:rsid w:val="00F42D1B"/>
    <w:rsid w:val="00F46BDB"/>
    <w:rsid w:val="00F46F61"/>
    <w:rsid w:val="00F6295B"/>
    <w:rsid w:val="00F72189"/>
    <w:rsid w:val="00F73B77"/>
    <w:rsid w:val="00F77548"/>
    <w:rsid w:val="00F778D7"/>
    <w:rsid w:val="00F84BA0"/>
    <w:rsid w:val="00F87FCF"/>
    <w:rsid w:val="00F957A2"/>
    <w:rsid w:val="00FA1C9A"/>
    <w:rsid w:val="00FA3931"/>
    <w:rsid w:val="00FA6D76"/>
    <w:rsid w:val="00FB6650"/>
    <w:rsid w:val="00FC15CA"/>
    <w:rsid w:val="00FC213A"/>
    <w:rsid w:val="00FC3646"/>
    <w:rsid w:val="00FC3BFB"/>
    <w:rsid w:val="00FC4C5E"/>
    <w:rsid w:val="00FD200D"/>
    <w:rsid w:val="00FD5515"/>
    <w:rsid w:val="00FD56F7"/>
    <w:rsid w:val="00FD73C5"/>
    <w:rsid w:val="00FE1EE3"/>
    <w:rsid w:val="00FE3AE9"/>
    <w:rsid w:val="00FF5CDD"/>
    <w:rsid w:val="00FF5EC5"/>
    <w:rsid w:val="00FF7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A44A2"/>
  <w15:chartTrackingRefBased/>
  <w15:docId w15:val="{3E8401F4-5C36-4349-8DE1-7544CFB35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FAC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53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86C53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  <w:ind w:left="360"/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  <w:style w:type="paragraph" w:styleId="NormalWeb">
    <w:name w:val="Normal (Web)"/>
    <w:basedOn w:val="Normal"/>
    <w:uiPriority w:val="99"/>
    <w:unhideWhenUsed/>
    <w:rsid w:val="001E0E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EE37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811547"/>
    <w:rPr>
      <w:color w:val="954F72" w:themeColor="followedHyperlink"/>
      <w:u w:val="single"/>
    </w:rPr>
  </w:style>
  <w:style w:type="paragraph" w:customStyle="1" w:styleId="paragraph">
    <w:name w:val="paragraph"/>
    <w:basedOn w:val="Normal"/>
    <w:rsid w:val="00B103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9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76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63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6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326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1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7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52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88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19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proto/p9EU0rMa2WrOI2xM3PAmB3/Drone-Security?page-id=6%3A4&amp;node-id=1046-2052&amp;viewport=669%2C-51%2C0.26&amp;t=exYppPuKQbPCriSl-1&amp;scaling=scale-down&amp;content-scaling=fixed&amp;starting-point-node-id=936%3A2268" TargetMode="External"/><Relationship Id="rId13" Type="http://schemas.openxmlformats.org/officeDocument/2006/relationships/hyperlink" Target="https://www.notion.so/edwardbermu/Laderach-Page-Ad-French-Translation-for-Horizons-The-Swiss-Research-Magazine-2cc455e0347647f4bac912d272e21dd6?pvs=4" TargetMode="External"/><Relationship Id="rId18" Type="http://schemas.openxmlformats.org/officeDocument/2006/relationships/hyperlink" Target="https://www.figma.com/proto/p9EU0rMa2WrOI2xM3PAmB3/Drone-Security?page-id=6%3A4&amp;node-id=1046-2052&amp;viewport=669%2C-51%2C0.26&amp;t=exYppPuKQbPCriSl-1&amp;scaling=scale-down&amp;content-scaling=fixed&amp;starting-point-node-id=936%3A2268" TargetMode="External"/><Relationship Id="rId26" Type="http://schemas.openxmlformats.org/officeDocument/2006/relationships/hyperlink" Target="https://app.uxcel.com/assessment-report/F9JDSLRX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behance.net/gallery/128774525/Tree-Application-by-Edward-Bermu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behance.net/gallery/128833805/Merchants-Soul" TargetMode="External"/><Relationship Id="rId17" Type="http://schemas.openxmlformats.org/officeDocument/2006/relationships/hyperlink" Target="https://www.coursera.org/account/accomplishments/certificate/Q768DCQL8JCU" TargetMode="External"/><Relationship Id="rId25" Type="http://schemas.openxmlformats.org/officeDocument/2006/relationships/hyperlink" Target="https://docs.google.com/document/d/1ylEFuvuR7YEBPcmd6pQplZv8aqrVXOlXZ61cT5hNe6A/edit?usp=shar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pp.uxcel.com/assessment-report/F9JDSLRX" TargetMode="External"/><Relationship Id="rId20" Type="http://schemas.openxmlformats.org/officeDocument/2006/relationships/hyperlink" Target="https://www.behance.net/gallery/160108909/Jolimage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behance.net/gallery/128774525/Tree-Application-by-Edward-Bermu" TargetMode="External"/><Relationship Id="rId24" Type="http://schemas.openxmlformats.org/officeDocument/2006/relationships/hyperlink" Target="https://www.notion.so/edwardbermu/Jay-Z-x-Yves-Klein-Blue-Billionaire-444-Graphic-Design-3317d0c8a0c843b190d530de13a8dca7?pvs=4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google.com/document/d/1ylEFuvuR7YEBPcmd6pQplZv8aqrVXOlXZ61cT5hNe6A/edit?usp=sharing" TargetMode="External"/><Relationship Id="rId23" Type="http://schemas.openxmlformats.org/officeDocument/2006/relationships/hyperlink" Target="https://www.notion.so/edwardbermu/Laderach-Page-Ad-French-Translation-for-Horizons-The-Swiss-Research-Magazine-2cc455e0347647f4bac912d272e21dd6?pvs=4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behance.net/gallery/160108909/Jolimage" TargetMode="External"/><Relationship Id="rId19" Type="http://schemas.openxmlformats.org/officeDocument/2006/relationships/hyperlink" Target="https://www.figma.com/proto/NbeDdNsKNKneGRekcPrgqd/Tree?page-id=2%3A4&amp;node-id=2914-25634&amp;viewport=-115%2C-1048%2C0.07&amp;t=0bQmqrgLFTAjYxES-1&amp;scaling=scale-down&amp;content-scaling=fixed&amp;starting-point-node-id=2914%3A25634&amp;show-proto-sidebar=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figma.com/proto/NbeDdNsKNKneGRekcPrgqd/Tree?page-id=2%3A4&amp;node-id=2914-25634&amp;viewport=-115%2C-1048%2C0.07&amp;t=0bQmqrgLFTAjYxES-1&amp;scaling=scale-down&amp;content-scaling=fixed&amp;starting-point-node-id=2914%3A25634&amp;show-proto-sidebar=1" TargetMode="External"/><Relationship Id="rId14" Type="http://schemas.openxmlformats.org/officeDocument/2006/relationships/hyperlink" Target="https://www.notion.so/edwardbermu/Jay-Z-x-Yves-Klein-Blue-Billionaire-444-Graphic-Design-3317d0c8a0c843b190d530de13a8dca7?pvs=4" TargetMode="External"/><Relationship Id="rId22" Type="http://schemas.openxmlformats.org/officeDocument/2006/relationships/hyperlink" Target="https://www.behance.net/gallery/128833805/Merchants-Soul" TargetMode="External"/><Relationship Id="rId27" Type="http://schemas.openxmlformats.org/officeDocument/2006/relationships/hyperlink" Target="https://www.coursera.org/account/accomplishments/certificate/Q768DCQL8JCU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war\AppData\Roaming\Microsoft\Templates\Modern%20UIUX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F21F5B-FFC7-4F55-92BB-245A5FA31976}">
  <ds:schemaRefs>
    <ds:schemaRef ds:uri="http://schemas.openxmlformats.org/officeDocument/2006/bibliography"/>
    <ds:schemaRef ds:uri="http://www.w3.org/2000/xmlns/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Modern%20UIUX%20designer%20resume.dotx</Template>
  <TotalTime>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Bermudez</dc:creator>
  <cp:keywords/>
  <dc:description/>
  <cp:lastModifiedBy>Edward Bermudez</cp:lastModifiedBy>
  <cp:revision>5</cp:revision>
  <cp:lastPrinted>2024-07-28T05:46:00Z</cp:lastPrinted>
  <dcterms:created xsi:type="dcterms:W3CDTF">2026-05-10T20:05:00Z</dcterms:created>
  <dcterms:modified xsi:type="dcterms:W3CDTF">2026-05-28T13:09:00Z</dcterms:modified>
</cp:coreProperties>
</file>